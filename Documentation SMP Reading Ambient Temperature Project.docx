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D58F34" w14:textId="77777777" w:rsidR="00A16856" w:rsidRPr="00630775" w:rsidRDefault="00A16856" w:rsidP="00144468">
      <w:pPr>
        <w:pStyle w:val="NormalWeb"/>
        <w:spacing w:before="120" w:beforeAutospacing="0" w:after="120" w:afterAutospacing="0"/>
        <w:jc w:val="center"/>
        <w:rPr>
          <w:rStyle w:val="Robust"/>
          <w:sz w:val="32"/>
          <w:szCs w:val="28"/>
          <w:lang w:val="ro-RO"/>
        </w:rPr>
      </w:pPr>
    </w:p>
    <w:p w14:paraId="48CD3C4A" w14:textId="77777777" w:rsidR="00045243" w:rsidRDefault="00045243" w:rsidP="00144468">
      <w:pPr>
        <w:pStyle w:val="NormalWeb"/>
        <w:spacing w:before="0" w:beforeAutospacing="0" w:after="0" w:afterAutospacing="0"/>
        <w:jc w:val="center"/>
        <w:rPr>
          <w:rStyle w:val="Robust"/>
          <w:sz w:val="32"/>
          <w:szCs w:val="28"/>
          <w:lang w:val="ro-RO"/>
        </w:rPr>
      </w:pPr>
    </w:p>
    <w:p w14:paraId="720D80D6" w14:textId="77777777" w:rsidR="00045243" w:rsidRDefault="00045243" w:rsidP="00144468">
      <w:pPr>
        <w:pStyle w:val="NormalWeb"/>
        <w:spacing w:before="0" w:beforeAutospacing="0" w:after="0" w:afterAutospacing="0"/>
        <w:jc w:val="center"/>
        <w:rPr>
          <w:rStyle w:val="Robust"/>
          <w:sz w:val="32"/>
          <w:szCs w:val="28"/>
          <w:lang w:val="ro-RO"/>
        </w:rPr>
      </w:pPr>
    </w:p>
    <w:p w14:paraId="2AEE539A" w14:textId="77777777" w:rsidR="00045243" w:rsidRDefault="00045243" w:rsidP="00144468">
      <w:pPr>
        <w:pStyle w:val="NormalWeb"/>
        <w:spacing w:before="0" w:beforeAutospacing="0" w:after="0" w:afterAutospacing="0"/>
        <w:jc w:val="center"/>
        <w:rPr>
          <w:rStyle w:val="Robust"/>
          <w:sz w:val="32"/>
          <w:szCs w:val="28"/>
          <w:lang w:val="ro-RO"/>
        </w:rPr>
      </w:pPr>
    </w:p>
    <w:p w14:paraId="6014687A" w14:textId="77777777" w:rsidR="00045243" w:rsidRDefault="00045243" w:rsidP="00144468">
      <w:pPr>
        <w:pStyle w:val="NormalWeb"/>
        <w:spacing w:before="0" w:beforeAutospacing="0" w:after="0" w:afterAutospacing="0"/>
        <w:jc w:val="center"/>
        <w:rPr>
          <w:rStyle w:val="Robust"/>
          <w:sz w:val="32"/>
          <w:szCs w:val="28"/>
          <w:lang w:val="ro-RO"/>
        </w:rPr>
      </w:pPr>
    </w:p>
    <w:p w14:paraId="55D0E44C" w14:textId="77777777" w:rsidR="00045243" w:rsidRDefault="00045243" w:rsidP="00144468">
      <w:pPr>
        <w:pStyle w:val="NormalWeb"/>
        <w:spacing w:before="0" w:beforeAutospacing="0" w:after="0" w:afterAutospacing="0"/>
        <w:jc w:val="center"/>
        <w:rPr>
          <w:rStyle w:val="Robust"/>
          <w:sz w:val="32"/>
          <w:szCs w:val="28"/>
          <w:lang w:val="ro-RO"/>
        </w:rPr>
      </w:pPr>
    </w:p>
    <w:p w14:paraId="4206524D" w14:textId="77777777" w:rsidR="00045243" w:rsidRDefault="00045243" w:rsidP="00144468">
      <w:pPr>
        <w:pStyle w:val="NormalWeb"/>
        <w:spacing w:before="0" w:beforeAutospacing="0" w:after="0" w:afterAutospacing="0"/>
        <w:jc w:val="center"/>
        <w:rPr>
          <w:rStyle w:val="Robust"/>
          <w:sz w:val="32"/>
          <w:szCs w:val="28"/>
          <w:lang w:val="ro-RO"/>
        </w:rPr>
      </w:pPr>
    </w:p>
    <w:p w14:paraId="427F279F" w14:textId="77777777" w:rsidR="00045243" w:rsidRDefault="00045243" w:rsidP="00144468">
      <w:pPr>
        <w:pStyle w:val="NormalWeb"/>
        <w:spacing w:before="0" w:beforeAutospacing="0" w:after="0" w:afterAutospacing="0"/>
        <w:jc w:val="center"/>
        <w:rPr>
          <w:rStyle w:val="Robust"/>
          <w:sz w:val="32"/>
          <w:szCs w:val="28"/>
          <w:lang w:val="ro-RO"/>
        </w:rPr>
      </w:pPr>
    </w:p>
    <w:p w14:paraId="16E80794" w14:textId="77777777" w:rsidR="00045243" w:rsidRDefault="00045243" w:rsidP="00144468">
      <w:pPr>
        <w:pStyle w:val="NormalWeb"/>
        <w:spacing w:before="0" w:beforeAutospacing="0" w:after="0" w:afterAutospacing="0"/>
        <w:jc w:val="center"/>
        <w:rPr>
          <w:rStyle w:val="Robust"/>
          <w:sz w:val="32"/>
          <w:szCs w:val="28"/>
          <w:lang w:val="ro-RO"/>
        </w:rPr>
      </w:pPr>
    </w:p>
    <w:p w14:paraId="2D21E64C" w14:textId="5BE6B63D" w:rsidR="00045243" w:rsidRPr="00032A18" w:rsidRDefault="009D4E20" w:rsidP="00144468">
      <w:pPr>
        <w:pStyle w:val="NormalWeb"/>
        <w:spacing w:before="0" w:beforeAutospacing="0" w:after="0" w:afterAutospacing="0"/>
        <w:jc w:val="center"/>
        <w:rPr>
          <w:rStyle w:val="Robust"/>
          <w:sz w:val="56"/>
          <w:szCs w:val="56"/>
          <w:lang w:val="ro-RO"/>
        </w:rPr>
      </w:pPr>
      <w:r w:rsidRPr="00032A18">
        <w:rPr>
          <w:rStyle w:val="Robust"/>
          <w:sz w:val="56"/>
          <w:szCs w:val="56"/>
          <w:lang w:val="ro-RO"/>
        </w:rPr>
        <w:t>Proiect Sisteme microprogramate</w:t>
      </w:r>
    </w:p>
    <w:p w14:paraId="0429449C" w14:textId="77777777" w:rsidR="009D4E20" w:rsidRPr="001F7D98" w:rsidRDefault="009D4E20" w:rsidP="00144468">
      <w:pPr>
        <w:pStyle w:val="NormalWeb"/>
        <w:spacing w:before="0" w:beforeAutospacing="0" w:after="0" w:afterAutospacing="0"/>
        <w:jc w:val="center"/>
        <w:rPr>
          <w:rStyle w:val="Robust"/>
          <w:sz w:val="56"/>
          <w:szCs w:val="56"/>
          <w:lang w:val="ro-RO"/>
        </w:rPr>
      </w:pPr>
    </w:p>
    <w:p w14:paraId="724776DD" w14:textId="603EC9BF" w:rsidR="00045243" w:rsidRDefault="009D4E20" w:rsidP="00144468">
      <w:pPr>
        <w:pStyle w:val="NormalWeb"/>
        <w:spacing w:before="0" w:beforeAutospacing="0" w:after="0" w:afterAutospacing="0"/>
        <w:jc w:val="center"/>
        <w:rPr>
          <w:rStyle w:val="Robust"/>
          <w:sz w:val="52"/>
          <w:szCs w:val="52"/>
          <w:lang w:val="ro-RO"/>
        </w:rPr>
      </w:pPr>
      <w:r>
        <w:rPr>
          <w:rStyle w:val="Robust"/>
          <w:sz w:val="52"/>
          <w:szCs w:val="52"/>
          <w:lang w:val="ro-RO"/>
        </w:rPr>
        <w:t>Citire temperatură ambientală</w:t>
      </w:r>
    </w:p>
    <w:p w14:paraId="45E794A8" w14:textId="63CE809F" w:rsidR="009D4E20" w:rsidRDefault="009D4E20" w:rsidP="00144468">
      <w:pPr>
        <w:pStyle w:val="NormalWeb"/>
        <w:spacing w:before="0" w:beforeAutospacing="0" w:after="0" w:afterAutospacing="0"/>
        <w:jc w:val="center"/>
        <w:rPr>
          <w:rStyle w:val="Robust"/>
          <w:sz w:val="52"/>
          <w:szCs w:val="52"/>
          <w:lang w:val="ro-RO"/>
        </w:rPr>
      </w:pPr>
      <w:r>
        <w:rPr>
          <w:rStyle w:val="Robust"/>
          <w:sz w:val="52"/>
          <w:szCs w:val="52"/>
          <w:lang w:val="ro-RO"/>
        </w:rPr>
        <w:t xml:space="preserve">Senzor </w:t>
      </w:r>
      <w:proofErr w:type="spellStart"/>
      <w:r>
        <w:rPr>
          <w:rStyle w:val="Robust"/>
          <w:sz w:val="52"/>
          <w:szCs w:val="52"/>
          <w:lang w:val="ro-RO"/>
        </w:rPr>
        <w:t>Temp</w:t>
      </w:r>
      <w:proofErr w:type="spellEnd"/>
      <w:r>
        <w:rPr>
          <w:rStyle w:val="Robust"/>
          <w:sz w:val="52"/>
          <w:szCs w:val="52"/>
          <w:lang w:val="ro-RO"/>
        </w:rPr>
        <w:t xml:space="preserve"> PMOD-TMP cu DS1626</w:t>
      </w:r>
    </w:p>
    <w:p w14:paraId="3404360A" w14:textId="77777777" w:rsidR="009D4E20" w:rsidRDefault="009D4E20" w:rsidP="00144468">
      <w:pPr>
        <w:pStyle w:val="NormalWeb"/>
        <w:spacing w:before="0" w:beforeAutospacing="0" w:after="0" w:afterAutospacing="0"/>
        <w:jc w:val="center"/>
        <w:rPr>
          <w:rStyle w:val="Robust"/>
          <w:sz w:val="52"/>
          <w:szCs w:val="52"/>
          <w:lang w:val="ro-RO"/>
        </w:rPr>
      </w:pPr>
    </w:p>
    <w:p w14:paraId="2099E1F8" w14:textId="77777777" w:rsidR="009D4E20" w:rsidRDefault="009D4E20" w:rsidP="00144468">
      <w:pPr>
        <w:pStyle w:val="NormalWeb"/>
        <w:spacing w:before="0" w:beforeAutospacing="0" w:after="0" w:afterAutospacing="0"/>
        <w:jc w:val="center"/>
        <w:rPr>
          <w:rStyle w:val="Robust"/>
          <w:sz w:val="52"/>
          <w:szCs w:val="52"/>
          <w:lang w:val="ro-RO"/>
        </w:rPr>
      </w:pPr>
    </w:p>
    <w:p w14:paraId="4A7EB3BF" w14:textId="77777777" w:rsidR="009D4E20" w:rsidRDefault="009D4E20" w:rsidP="00144468">
      <w:pPr>
        <w:pStyle w:val="NormalWeb"/>
        <w:spacing w:before="0" w:beforeAutospacing="0" w:after="0" w:afterAutospacing="0"/>
        <w:jc w:val="center"/>
        <w:rPr>
          <w:rStyle w:val="Robust"/>
          <w:sz w:val="52"/>
          <w:szCs w:val="52"/>
          <w:lang w:val="ro-RO"/>
        </w:rPr>
      </w:pPr>
    </w:p>
    <w:p w14:paraId="1C401963" w14:textId="77777777" w:rsidR="00045243" w:rsidRDefault="00045243" w:rsidP="00045243">
      <w:pPr>
        <w:pStyle w:val="NormalWeb"/>
        <w:spacing w:before="0" w:beforeAutospacing="0" w:after="0" w:afterAutospacing="0"/>
        <w:rPr>
          <w:rStyle w:val="Robust"/>
          <w:sz w:val="52"/>
          <w:szCs w:val="52"/>
          <w:lang w:val="ro-RO"/>
        </w:rPr>
      </w:pPr>
    </w:p>
    <w:p w14:paraId="37D7E3DB" w14:textId="42F4252F" w:rsidR="009D4E20" w:rsidRPr="00032A18" w:rsidRDefault="009D4E20" w:rsidP="009D4E20">
      <w:pPr>
        <w:tabs>
          <w:tab w:val="left" w:pos="7511"/>
        </w:tabs>
        <w:jc w:val="right"/>
        <w:rPr>
          <w:b/>
          <w:sz w:val="36"/>
          <w:szCs w:val="36"/>
        </w:rPr>
      </w:pPr>
    </w:p>
    <w:p w14:paraId="704D07CC" w14:textId="77777777" w:rsidR="009D4E20" w:rsidRPr="00032A18" w:rsidRDefault="009D4E20" w:rsidP="009D4E20">
      <w:pPr>
        <w:tabs>
          <w:tab w:val="left" w:pos="7511"/>
        </w:tabs>
        <w:jc w:val="right"/>
        <w:rPr>
          <w:b/>
          <w:sz w:val="36"/>
          <w:szCs w:val="36"/>
        </w:rPr>
      </w:pPr>
      <w:proofErr w:type="spellStart"/>
      <w:r w:rsidRPr="00032A18">
        <w:rPr>
          <w:b/>
          <w:sz w:val="36"/>
          <w:szCs w:val="36"/>
        </w:rPr>
        <w:t>Golgoțiu</w:t>
      </w:r>
      <w:proofErr w:type="spellEnd"/>
      <w:r w:rsidRPr="00032A18">
        <w:rPr>
          <w:b/>
          <w:sz w:val="36"/>
          <w:szCs w:val="36"/>
        </w:rPr>
        <w:t xml:space="preserve"> Andreea-Florina</w:t>
      </w:r>
    </w:p>
    <w:p w14:paraId="188AF0FB" w14:textId="77777777" w:rsidR="009D4E20" w:rsidRDefault="009D4E20" w:rsidP="009D4E20">
      <w:pPr>
        <w:rPr>
          <w:rFonts w:ascii="Calibri" w:hAnsi="Calibri" w:cs="Calibri"/>
          <w:b/>
          <w:sz w:val="36"/>
          <w:szCs w:val="36"/>
        </w:rPr>
      </w:pPr>
    </w:p>
    <w:p w14:paraId="254B8C80" w14:textId="77777777" w:rsidR="009D4E20" w:rsidRDefault="009D4E20" w:rsidP="009D4E20">
      <w:pPr>
        <w:rPr>
          <w:rFonts w:ascii="Calibri" w:hAnsi="Calibri" w:cs="Calibri"/>
          <w:b/>
          <w:sz w:val="36"/>
          <w:szCs w:val="36"/>
        </w:rPr>
      </w:pPr>
    </w:p>
    <w:p w14:paraId="0D8F46F1" w14:textId="77777777" w:rsidR="009D4E20" w:rsidRDefault="009D4E20" w:rsidP="009D4E20">
      <w:pPr>
        <w:rPr>
          <w:rFonts w:ascii="Calibri" w:hAnsi="Calibri" w:cs="Calibri"/>
          <w:b/>
          <w:sz w:val="36"/>
          <w:szCs w:val="36"/>
        </w:rPr>
      </w:pPr>
    </w:p>
    <w:p w14:paraId="65442BC8" w14:textId="77777777" w:rsidR="00032A18" w:rsidRDefault="00032A18" w:rsidP="00032A18">
      <w:pPr>
        <w:rPr>
          <w:b/>
          <w:sz w:val="36"/>
          <w:szCs w:val="36"/>
        </w:rPr>
      </w:pPr>
      <w:bookmarkStart w:id="0" w:name="_Toc198761404"/>
    </w:p>
    <w:p w14:paraId="6431255E" w14:textId="77777777" w:rsidR="00541F92" w:rsidRDefault="00541F92" w:rsidP="00032A18">
      <w:pPr>
        <w:rPr>
          <w:rFonts w:ascii="Calibri" w:hAnsi="Calibri" w:cs="Calibri"/>
          <w:sz w:val="36"/>
          <w:szCs w:val="36"/>
        </w:rPr>
      </w:pPr>
    </w:p>
    <w:p w14:paraId="0EB93B81" w14:textId="77777777" w:rsidR="00032A18" w:rsidRDefault="00032A18" w:rsidP="00032A18">
      <w:pPr>
        <w:rPr>
          <w:rFonts w:ascii="Calibri" w:hAnsi="Calibri" w:cs="Calibri"/>
          <w:sz w:val="36"/>
          <w:szCs w:val="36"/>
        </w:rPr>
      </w:pPr>
    </w:p>
    <w:p w14:paraId="732C765D" w14:textId="77777777" w:rsidR="00032A18" w:rsidRDefault="00032A18" w:rsidP="00032A18">
      <w:pPr>
        <w:rPr>
          <w:rFonts w:ascii="Calibri" w:hAnsi="Calibri" w:cs="Calibri"/>
          <w:sz w:val="36"/>
          <w:szCs w:val="36"/>
        </w:rPr>
      </w:pPr>
    </w:p>
    <w:p w14:paraId="18844B74" w14:textId="77777777" w:rsidR="00032A18" w:rsidRDefault="00032A18" w:rsidP="00032A18">
      <w:pPr>
        <w:rPr>
          <w:rFonts w:ascii="Calibri" w:hAnsi="Calibri" w:cs="Calibri"/>
          <w:sz w:val="36"/>
          <w:szCs w:val="36"/>
        </w:rPr>
      </w:pPr>
    </w:p>
    <w:p w14:paraId="3B2F1AAE" w14:textId="77777777" w:rsidR="00032A18" w:rsidRDefault="00032A18" w:rsidP="00032A18">
      <w:pPr>
        <w:rPr>
          <w:rFonts w:ascii="Calibri" w:hAnsi="Calibri" w:cs="Calibri"/>
          <w:sz w:val="36"/>
          <w:szCs w:val="36"/>
        </w:rPr>
      </w:pPr>
    </w:p>
    <w:p w14:paraId="0247CFF0" w14:textId="7E1E1C50" w:rsidR="009D4E20" w:rsidRPr="00032A18" w:rsidRDefault="009D4E20" w:rsidP="00032A18">
      <w:pPr>
        <w:jc w:val="center"/>
        <w:rPr>
          <w:rStyle w:val="Robust"/>
          <w:rFonts w:ascii="Calibri" w:hAnsi="Calibri" w:cs="Calibri"/>
          <w:bCs w:val="0"/>
          <w:sz w:val="32"/>
          <w:szCs w:val="40"/>
        </w:rPr>
      </w:pPr>
    </w:p>
    <w:sdt>
      <w:sdtPr>
        <w:rPr>
          <w:rFonts w:ascii="Times New Roman" w:eastAsia="Times New Roman" w:hAnsi="Times New Roman" w:cs="Times New Roman"/>
          <w:b/>
          <w:bCs/>
          <w:color w:val="auto"/>
          <w:sz w:val="22"/>
          <w:szCs w:val="20"/>
          <w:lang w:val="ro-RO" w:eastAsia="ro-RO"/>
        </w:rPr>
        <w:id w:val="74977900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915E215" w14:textId="1BBEAAE5" w:rsidR="00036FC9" w:rsidRDefault="00032A18">
          <w:pPr>
            <w:pStyle w:val="Titlucuprins"/>
          </w:pPr>
          <w:proofErr w:type="spellStart"/>
          <w:r>
            <w:t>Cuprins</w:t>
          </w:r>
          <w:proofErr w:type="spellEnd"/>
        </w:p>
        <w:p w14:paraId="664C64AA" w14:textId="77777777" w:rsidR="00032A18" w:rsidRPr="00032A18" w:rsidRDefault="00032A18" w:rsidP="00032A18">
          <w:pPr>
            <w:rPr>
              <w:lang w:val="en-US" w:eastAsia="en-US"/>
            </w:rPr>
          </w:pPr>
        </w:p>
        <w:p w14:paraId="634BE1F2" w14:textId="77777777" w:rsidR="00F752B4" w:rsidRDefault="00036FC9">
          <w:pPr>
            <w:pStyle w:val="Cuprins1"/>
            <w:tabs>
              <w:tab w:val="right" w:leader="dot" w:pos="9403"/>
            </w:tabs>
            <w:rPr>
              <w:rFonts w:cstheme="minorBidi"/>
              <w:noProof/>
              <w:lang w:val="ro-RO" w:eastAsia="ro-R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080072" w:history="1">
            <w:r w:rsidR="00F752B4" w:rsidRPr="00885909">
              <w:rPr>
                <w:rStyle w:val="Hyperlink"/>
                <w:rFonts w:ascii="Times New Roman" w:hAnsi="Times New Roman"/>
                <w:b/>
                <w:bCs/>
                <w:noProof/>
              </w:rPr>
              <w:t>ABSTRACT</w:t>
            </w:r>
            <w:r w:rsidR="00F752B4">
              <w:rPr>
                <w:noProof/>
                <w:webHidden/>
              </w:rPr>
              <w:tab/>
            </w:r>
            <w:r w:rsidR="00F752B4">
              <w:rPr>
                <w:noProof/>
                <w:webHidden/>
              </w:rPr>
              <w:fldChar w:fldCharType="begin"/>
            </w:r>
            <w:r w:rsidR="00F752B4">
              <w:rPr>
                <w:noProof/>
                <w:webHidden/>
              </w:rPr>
              <w:instrText xml:space="preserve"> PAGEREF _Toc202080072 \h </w:instrText>
            </w:r>
            <w:r w:rsidR="00F752B4">
              <w:rPr>
                <w:noProof/>
                <w:webHidden/>
              </w:rPr>
            </w:r>
            <w:r w:rsidR="00F752B4">
              <w:rPr>
                <w:noProof/>
                <w:webHidden/>
              </w:rPr>
              <w:fldChar w:fldCharType="separate"/>
            </w:r>
            <w:r w:rsidR="00F752B4">
              <w:rPr>
                <w:noProof/>
                <w:webHidden/>
              </w:rPr>
              <w:t>3</w:t>
            </w:r>
            <w:r w:rsidR="00F752B4">
              <w:rPr>
                <w:noProof/>
                <w:webHidden/>
              </w:rPr>
              <w:fldChar w:fldCharType="end"/>
            </w:r>
          </w:hyperlink>
        </w:p>
        <w:p w14:paraId="7127E10B" w14:textId="77777777" w:rsidR="00F752B4" w:rsidRDefault="00541F92">
          <w:pPr>
            <w:pStyle w:val="Cuprins1"/>
            <w:tabs>
              <w:tab w:val="right" w:leader="dot" w:pos="9403"/>
            </w:tabs>
            <w:rPr>
              <w:rFonts w:cstheme="minorBidi"/>
              <w:noProof/>
              <w:lang w:val="ro-RO" w:eastAsia="ro-RO"/>
            </w:rPr>
          </w:pPr>
          <w:hyperlink w:anchor="_Toc202080073" w:history="1">
            <w:r w:rsidR="00F752B4" w:rsidRPr="00885909">
              <w:rPr>
                <w:rStyle w:val="Hyperlink"/>
                <w:rFonts w:ascii="Times New Roman" w:hAnsi="Times New Roman"/>
                <w:b/>
                <w:noProof/>
              </w:rPr>
              <w:t>1. Conectare hardware</w:t>
            </w:r>
            <w:r w:rsidR="00F752B4">
              <w:rPr>
                <w:noProof/>
                <w:webHidden/>
              </w:rPr>
              <w:tab/>
            </w:r>
            <w:r w:rsidR="00F752B4">
              <w:rPr>
                <w:noProof/>
                <w:webHidden/>
              </w:rPr>
              <w:fldChar w:fldCharType="begin"/>
            </w:r>
            <w:r w:rsidR="00F752B4">
              <w:rPr>
                <w:noProof/>
                <w:webHidden/>
              </w:rPr>
              <w:instrText xml:space="preserve"> PAGEREF _Toc202080073 \h </w:instrText>
            </w:r>
            <w:r w:rsidR="00F752B4">
              <w:rPr>
                <w:noProof/>
                <w:webHidden/>
              </w:rPr>
            </w:r>
            <w:r w:rsidR="00F752B4">
              <w:rPr>
                <w:noProof/>
                <w:webHidden/>
              </w:rPr>
              <w:fldChar w:fldCharType="separate"/>
            </w:r>
            <w:r w:rsidR="00F752B4">
              <w:rPr>
                <w:noProof/>
                <w:webHidden/>
              </w:rPr>
              <w:t>5</w:t>
            </w:r>
            <w:r w:rsidR="00F752B4">
              <w:rPr>
                <w:noProof/>
                <w:webHidden/>
              </w:rPr>
              <w:fldChar w:fldCharType="end"/>
            </w:r>
          </w:hyperlink>
        </w:p>
        <w:p w14:paraId="1CF89A68" w14:textId="5EE5D104" w:rsidR="00F752B4" w:rsidRDefault="00541F92" w:rsidP="00F752B4">
          <w:pPr>
            <w:pStyle w:val="Cuprins1"/>
            <w:tabs>
              <w:tab w:val="right" w:leader="dot" w:pos="9403"/>
            </w:tabs>
            <w:rPr>
              <w:rFonts w:cstheme="minorBidi"/>
              <w:noProof/>
              <w:lang w:val="ro-RO" w:eastAsia="ro-RO"/>
            </w:rPr>
          </w:pPr>
          <w:hyperlink w:anchor="_Toc202080074" w:history="1">
            <w:r w:rsidR="00F752B4" w:rsidRPr="00885909">
              <w:rPr>
                <w:rStyle w:val="Hyperlink"/>
                <w:rFonts w:ascii="Times New Roman" w:hAnsi="Times New Roman"/>
                <w:b/>
                <w:noProof/>
              </w:rPr>
              <w:t>2. Datasheet</w:t>
            </w:r>
            <w:r w:rsidR="00F752B4">
              <w:rPr>
                <w:noProof/>
                <w:webHidden/>
              </w:rPr>
              <w:tab/>
            </w:r>
            <w:r w:rsidR="00F752B4">
              <w:rPr>
                <w:noProof/>
                <w:webHidden/>
              </w:rPr>
              <w:fldChar w:fldCharType="begin"/>
            </w:r>
            <w:r w:rsidR="00F752B4">
              <w:rPr>
                <w:noProof/>
                <w:webHidden/>
              </w:rPr>
              <w:instrText xml:space="preserve"> PAGEREF _Toc202080074 \h </w:instrText>
            </w:r>
            <w:r w:rsidR="00F752B4">
              <w:rPr>
                <w:noProof/>
                <w:webHidden/>
              </w:rPr>
            </w:r>
            <w:r w:rsidR="00F752B4">
              <w:rPr>
                <w:noProof/>
                <w:webHidden/>
              </w:rPr>
              <w:fldChar w:fldCharType="separate"/>
            </w:r>
            <w:r w:rsidR="00F752B4">
              <w:rPr>
                <w:noProof/>
                <w:webHidden/>
              </w:rPr>
              <w:t>6</w:t>
            </w:r>
            <w:r w:rsidR="00F752B4">
              <w:rPr>
                <w:noProof/>
                <w:webHidden/>
              </w:rPr>
              <w:fldChar w:fldCharType="end"/>
            </w:r>
          </w:hyperlink>
        </w:p>
        <w:p w14:paraId="08483843" w14:textId="77777777" w:rsidR="00F752B4" w:rsidRDefault="00541F92">
          <w:pPr>
            <w:pStyle w:val="Cuprins1"/>
            <w:tabs>
              <w:tab w:val="right" w:leader="dot" w:pos="9403"/>
            </w:tabs>
            <w:rPr>
              <w:rFonts w:cstheme="minorBidi"/>
              <w:noProof/>
              <w:lang w:val="ro-RO" w:eastAsia="ro-RO"/>
            </w:rPr>
          </w:pPr>
          <w:hyperlink w:anchor="_Toc202080077" w:history="1">
            <w:r w:rsidR="00F752B4" w:rsidRPr="00885909">
              <w:rPr>
                <w:rStyle w:val="Hyperlink"/>
                <w:rFonts w:ascii="Times New Roman" w:hAnsi="Times New Roman"/>
                <w:b/>
                <w:noProof/>
              </w:rPr>
              <w:t>3. MPIDE</w:t>
            </w:r>
            <w:r w:rsidR="00F752B4">
              <w:rPr>
                <w:noProof/>
                <w:webHidden/>
              </w:rPr>
              <w:tab/>
            </w:r>
            <w:r w:rsidR="00F752B4">
              <w:rPr>
                <w:noProof/>
                <w:webHidden/>
              </w:rPr>
              <w:fldChar w:fldCharType="begin"/>
            </w:r>
            <w:r w:rsidR="00F752B4">
              <w:rPr>
                <w:noProof/>
                <w:webHidden/>
              </w:rPr>
              <w:instrText xml:space="preserve"> PAGEREF _Toc202080077 \h </w:instrText>
            </w:r>
            <w:r w:rsidR="00F752B4">
              <w:rPr>
                <w:noProof/>
                <w:webHidden/>
              </w:rPr>
            </w:r>
            <w:r w:rsidR="00F752B4">
              <w:rPr>
                <w:noProof/>
                <w:webHidden/>
              </w:rPr>
              <w:fldChar w:fldCharType="separate"/>
            </w:r>
            <w:r w:rsidR="00F752B4">
              <w:rPr>
                <w:noProof/>
                <w:webHidden/>
              </w:rPr>
              <w:t>13</w:t>
            </w:r>
            <w:r w:rsidR="00F752B4">
              <w:rPr>
                <w:noProof/>
                <w:webHidden/>
              </w:rPr>
              <w:fldChar w:fldCharType="end"/>
            </w:r>
          </w:hyperlink>
        </w:p>
        <w:p w14:paraId="55A329D2" w14:textId="77777777" w:rsidR="00F752B4" w:rsidRDefault="00541F92">
          <w:pPr>
            <w:pStyle w:val="Cuprins1"/>
            <w:tabs>
              <w:tab w:val="right" w:leader="dot" w:pos="9403"/>
            </w:tabs>
            <w:rPr>
              <w:rFonts w:cstheme="minorBidi"/>
              <w:noProof/>
              <w:lang w:val="ro-RO" w:eastAsia="ro-RO"/>
            </w:rPr>
          </w:pPr>
          <w:hyperlink w:anchor="_Toc202080078" w:history="1">
            <w:r w:rsidR="00F752B4" w:rsidRPr="00885909">
              <w:rPr>
                <w:rStyle w:val="Hyperlink"/>
                <w:rFonts w:ascii="Times New Roman" w:hAnsi="Times New Roman"/>
                <w:b/>
                <w:noProof/>
              </w:rPr>
              <w:t>4. SCOPY</w:t>
            </w:r>
            <w:r w:rsidR="00F752B4">
              <w:rPr>
                <w:noProof/>
                <w:webHidden/>
              </w:rPr>
              <w:tab/>
            </w:r>
            <w:r w:rsidR="00F752B4">
              <w:rPr>
                <w:noProof/>
                <w:webHidden/>
              </w:rPr>
              <w:fldChar w:fldCharType="begin"/>
            </w:r>
            <w:r w:rsidR="00F752B4">
              <w:rPr>
                <w:noProof/>
                <w:webHidden/>
              </w:rPr>
              <w:instrText xml:space="preserve"> PAGEREF _Toc202080078 \h </w:instrText>
            </w:r>
            <w:r w:rsidR="00F752B4">
              <w:rPr>
                <w:noProof/>
                <w:webHidden/>
              </w:rPr>
            </w:r>
            <w:r w:rsidR="00F752B4">
              <w:rPr>
                <w:noProof/>
                <w:webHidden/>
              </w:rPr>
              <w:fldChar w:fldCharType="separate"/>
            </w:r>
            <w:r w:rsidR="00F752B4">
              <w:rPr>
                <w:noProof/>
                <w:webHidden/>
              </w:rPr>
              <w:t>17</w:t>
            </w:r>
            <w:r w:rsidR="00F752B4">
              <w:rPr>
                <w:noProof/>
                <w:webHidden/>
              </w:rPr>
              <w:fldChar w:fldCharType="end"/>
            </w:r>
          </w:hyperlink>
        </w:p>
        <w:p w14:paraId="6F884211" w14:textId="77777777" w:rsidR="00F752B4" w:rsidRDefault="00541F92">
          <w:pPr>
            <w:pStyle w:val="Cuprins1"/>
            <w:tabs>
              <w:tab w:val="right" w:leader="dot" w:pos="9403"/>
            </w:tabs>
            <w:rPr>
              <w:rFonts w:cstheme="minorBidi"/>
              <w:noProof/>
              <w:lang w:val="ro-RO" w:eastAsia="ro-RO"/>
            </w:rPr>
          </w:pPr>
          <w:hyperlink w:anchor="_Toc202080079" w:history="1">
            <w:r w:rsidR="00F752B4" w:rsidRPr="00885909">
              <w:rPr>
                <w:rStyle w:val="Hyperlink"/>
                <w:rFonts w:ascii="Times New Roman" w:hAnsi="Times New Roman"/>
                <w:b/>
                <w:noProof/>
              </w:rPr>
              <w:t>5. Tera Term</w:t>
            </w:r>
            <w:r w:rsidR="00F752B4">
              <w:rPr>
                <w:noProof/>
                <w:webHidden/>
              </w:rPr>
              <w:tab/>
            </w:r>
            <w:r w:rsidR="00F752B4">
              <w:rPr>
                <w:noProof/>
                <w:webHidden/>
              </w:rPr>
              <w:fldChar w:fldCharType="begin"/>
            </w:r>
            <w:r w:rsidR="00F752B4">
              <w:rPr>
                <w:noProof/>
                <w:webHidden/>
              </w:rPr>
              <w:instrText xml:space="preserve"> PAGEREF _Toc202080079 \h </w:instrText>
            </w:r>
            <w:r w:rsidR="00F752B4">
              <w:rPr>
                <w:noProof/>
                <w:webHidden/>
              </w:rPr>
            </w:r>
            <w:r w:rsidR="00F752B4">
              <w:rPr>
                <w:noProof/>
                <w:webHidden/>
              </w:rPr>
              <w:fldChar w:fldCharType="separate"/>
            </w:r>
            <w:r w:rsidR="00F752B4">
              <w:rPr>
                <w:noProof/>
                <w:webHidden/>
              </w:rPr>
              <w:t>21</w:t>
            </w:r>
            <w:r w:rsidR="00F752B4">
              <w:rPr>
                <w:noProof/>
                <w:webHidden/>
              </w:rPr>
              <w:fldChar w:fldCharType="end"/>
            </w:r>
          </w:hyperlink>
        </w:p>
        <w:p w14:paraId="595B6BC7" w14:textId="77777777" w:rsidR="00F752B4" w:rsidRDefault="00541F92">
          <w:pPr>
            <w:pStyle w:val="Cuprins1"/>
            <w:tabs>
              <w:tab w:val="right" w:leader="dot" w:pos="9403"/>
            </w:tabs>
            <w:rPr>
              <w:rFonts w:cstheme="minorBidi"/>
              <w:noProof/>
              <w:lang w:val="ro-RO" w:eastAsia="ro-RO"/>
            </w:rPr>
          </w:pPr>
          <w:hyperlink w:anchor="_Toc202080080" w:history="1">
            <w:r w:rsidR="00F752B4" w:rsidRPr="00885909">
              <w:rPr>
                <w:rStyle w:val="Hyperlink"/>
                <w:rFonts w:ascii="Times New Roman" w:hAnsi="Times New Roman"/>
                <w:b/>
                <w:noProof/>
              </w:rPr>
              <w:t>6. Proteus</w:t>
            </w:r>
            <w:r w:rsidR="00F752B4">
              <w:rPr>
                <w:noProof/>
                <w:webHidden/>
              </w:rPr>
              <w:tab/>
            </w:r>
            <w:r w:rsidR="00F752B4">
              <w:rPr>
                <w:noProof/>
                <w:webHidden/>
              </w:rPr>
              <w:fldChar w:fldCharType="begin"/>
            </w:r>
            <w:r w:rsidR="00F752B4">
              <w:rPr>
                <w:noProof/>
                <w:webHidden/>
              </w:rPr>
              <w:instrText xml:space="preserve"> PAGEREF _Toc202080080 \h </w:instrText>
            </w:r>
            <w:r w:rsidR="00F752B4">
              <w:rPr>
                <w:noProof/>
                <w:webHidden/>
              </w:rPr>
            </w:r>
            <w:r w:rsidR="00F752B4">
              <w:rPr>
                <w:noProof/>
                <w:webHidden/>
              </w:rPr>
              <w:fldChar w:fldCharType="separate"/>
            </w:r>
            <w:r w:rsidR="00F752B4">
              <w:rPr>
                <w:noProof/>
                <w:webHidden/>
              </w:rPr>
              <w:t>22</w:t>
            </w:r>
            <w:r w:rsidR="00F752B4">
              <w:rPr>
                <w:noProof/>
                <w:webHidden/>
              </w:rPr>
              <w:fldChar w:fldCharType="end"/>
            </w:r>
          </w:hyperlink>
        </w:p>
        <w:p w14:paraId="1FC1B907" w14:textId="665D0251" w:rsidR="00036FC9" w:rsidRPr="00036FC9" w:rsidRDefault="00036FC9" w:rsidP="00036FC9">
          <w:pPr>
            <w:rPr>
              <w:rStyle w:val="Robust"/>
              <w:b w:val="0"/>
              <w:bCs w:val="0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A34F932" w14:textId="77777777" w:rsidR="00036FC9" w:rsidRDefault="00036FC9" w:rsidP="001F7D98">
      <w:pPr>
        <w:pStyle w:val="Titlu1"/>
        <w:spacing w:before="600" w:after="480"/>
        <w:jc w:val="center"/>
        <w:rPr>
          <w:rStyle w:val="Robust"/>
          <w:rFonts w:ascii="Times New Roman" w:hAnsi="Times New Roman" w:cs="Times New Roman"/>
          <w:color w:val="000000" w:themeColor="text1"/>
        </w:rPr>
      </w:pPr>
    </w:p>
    <w:p w14:paraId="4F3AB686" w14:textId="77777777" w:rsidR="00036FC9" w:rsidRDefault="00036FC9" w:rsidP="001F7D98">
      <w:pPr>
        <w:pStyle w:val="Titlu1"/>
        <w:spacing w:before="600" w:after="480"/>
        <w:jc w:val="center"/>
        <w:rPr>
          <w:rStyle w:val="Robust"/>
          <w:rFonts w:ascii="Times New Roman" w:hAnsi="Times New Roman" w:cs="Times New Roman"/>
          <w:color w:val="000000" w:themeColor="text1"/>
        </w:rPr>
      </w:pPr>
    </w:p>
    <w:p w14:paraId="30B13E30" w14:textId="77777777" w:rsidR="00036FC9" w:rsidRDefault="00036FC9" w:rsidP="001F7D98">
      <w:pPr>
        <w:pStyle w:val="Titlu1"/>
        <w:spacing w:before="600" w:after="480"/>
        <w:jc w:val="center"/>
        <w:rPr>
          <w:rStyle w:val="Robust"/>
          <w:rFonts w:ascii="Times New Roman" w:hAnsi="Times New Roman" w:cs="Times New Roman"/>
          <w:color w:val="000000" w:themeColor="text1"/>
        </w:rPr>
      </w:pPr>
    </w:p>
    <w:p w14:paraId="41E00EC0" w14:textId="77777777" w:rsidR="00036FC9" w:rsidRDefault="00036FC9" w:rsidP="001F7D98">
      <w:pPr>
        <w:pStyle w:val="Titlu1"/>
        <w:spacing w:before="600" w:after="480"/>
        <w:jc w:val="center"/>
        <w:rPr>
          <w:rStyle w:val="Robust"/>
          <w:rFonts w:ascii="Times New Roman" w:hAnsi="Times New Roman" w:cs="Times New Roman"/>
          <w:color w:val="000000" w:themeColor="text1"/>
        </w:rPr>
      </w:pPr>
    </w:p>
    <w:p w14:paraId="3D39C6B9" w14:textId="77777777" w:rsidR="00036FC9" w:rsidRDefault="00036FC9" w:rsidP="001F7D98">
      <w:pPr>
        <w:pStyle w:val="Titlu1"/>
        <w:spacing w:before="600" w:after="480"/>
        <w:jc w:val="center"/>
        <w:rPr>
          <w:rStyle w:val="Robust"/>
          <w:rFonts w:ascii="Times New Roman" w:hAnsi="Times New Roman" w:cs="Times New Roman"/>
          <w:color w:val="000000" w:themeColor="text1"/>
        </w:rPr>
      </w:pPr>
    </w:p>
    <w:p w14:paraId="4A8B96A8" w14:textId="77777777" w:rsidR="00036FC9" w:rsidRDefault="00036FC9" w:rsidP="00036FC9">
      <w:pPr>
        <w:pStyle w:val="Titlu1"/>
        <w:spacing w:before="600" w:after="480"/>
        <w:rPr>
          <w:rStyle w:val="Robust"/>
          <w:rFonts w:ascii="Times New Roman" w:hAnsi="Times New Roman" w:cs="Times New Roman"/>
          <w:color w:val="000000" w:themeColor="text1"/>
        </w:rPr>
      </w:pPr>
    </w:p>
    <w:p w14:paraId="20770F9E" w14:textId="77777777" w:rsidR="00036FC9" w:rsidRDefault="00036FC9" w:rsidP="00036FC9"/>
    <w:p w14:paraId="7569250F" w14:textId="77777777" w:rsidR="00036FC9" w:rsidRDefault="00036FC9" w:rsidP="00036FC9"/>
    <w:p w14:paraId="00BBF92D" w14:textId="77777777" w:rsidR="00036FC9" w:rsidRDefault="00036FC9" w:rsidP="00036FC9"/>
    <w:p w14:paraId="7264D035" w14:textId="77777777" w:rsidR="00036FC9" w:rsidRDefault="00036FC9" w:rsidP="00036FC9"/>
    <w:p w14:paraId="0194136E" w14:textId="77777777" w:rsidR="00036FC9" w:rsidRDefault="00036FC9" w:rsidP="00036FC9"/>
    <w:p w14:paraId="3E4BB84B" w14:textId="77777777" w:rsidR="00036FC9" w:rsidRDefault="00036FC9" w:rsidP="00036FC9"/>
    <w:p w14:paraId="6EA2367F" w14:textId="77777777" w:rsidR="00036FC9" w:rsidRDefault="00036FC9" w:rsidP="00036FC9"/>
    <w:p w14:paraId="3A72BDDC" w14:textId="77777777" w:rsidR="00561F12" w:rsidRDefault="00561F12" w:rsidP="00036FC9"/>
    <w:p w14:paraId="5EEA6CE6" w14:textId="77777777" w:rsidR="00561F12" w:rsidRDefault="00561F12" w:rsidP="00036FC9"/>
    <w:p w14:paraId="6260946F" w14:textId="77777777" w:rsidR="00561F12" w:rsidRDefault="00561F12" w:rsidP="00036FC9"/>
    <w:p w14:paraId="2E2B6135" w14:textId="77777777" w:rsidR="00561F12" w:rsidRDefault="00561F12" w:rsidP="00036FC9"/>
    <w:p w14:paraId="513D03E5" w14:textId="77777777" w:rsidR="00561F12" w:rsidRDefault="00561F12" w:rsidP="00036FC9"/>
    <w:p w14:paraId="2CCB59A2" w14:textId="77777777" w:rsidR="00561F12" w:rsidRDefault="00561F12" w:rsidP="00036FC9"/>
    <w:p w14:paraId="103A75D8" w14:textId="77777777" w:rsidR="00561F12" w:rsidRDefault="00561F12" w:rsidP="00036FC9"/>
    <w:p w14:paraId="2DC798B7" w14:textId="77777777" w:rsidR="00561F12" w:rsidRDefault="00561F12" w:rsidP="00036FC9"/>
    <w:p w14:paraId="5D3A75A0" w14:textId="77777777" w:rsidR="00561F12" w:rsidRDefault="00561F12" w:rsidP="00036FC9"/>
    <w:p w14:paraId="26BF7077" w14:textId="77777777" w:rsidR="00561F12" w:rsidRDefault="00561F12" w:rsidP="00036FC9"/>
    <w:p w14:paraId="7391EC2F" w14:textId="77777777" w:rsidR="00036FC9" w:rsidRPr="00036FC9" w:rsidRDefault="00036FC9" w:rsidP="00036FC9"/>
    <w:p w14:paraId="469C5495" w14:textId="79B53B5A" w:rsidR="00E756FD" w:rsidRDefault="00A621C9" w:rsidP="005904BF">
      <w:pPr>
        <w:pStyle w:val="Titlu1"/>
        <w:spacing w:before="600" w:after="480"/>
        <w:jc w:val="center"/>
        <w:rPr>
          <w:rStyle w:val="Robust"/>
          <w:rFonts w:ascii="Times New Roman" w:hAnsi="Times New Roman" w:cs="Times New Roman"/>
          <w:color w:val="000000" w:themeColor="text1"/>
        </w:rPr>
      </w:pPr>
      <w:bookmarkStart w:id="1" w:name="_Toc202080072"/>
      <w:bookmarkEnd w:id="0"/>
      <w:r>
        <w:rPr>
          <w:rStyle w:val="Robust"/>
          <w:rFonts w:ascii="Times New Roman" w:hAnsi="Times New Roman" w:cs="Times New Roman"/>
          <w:color w:val="000000" w:themeColor="text1"/>
        </w:rPr>
        <w:lastRenderedPageBreak/>
        <w:t>ABSTRACT</w:t>
      </w:r>
      <w:bookmarkEnd w:id="1"/>
    </w:p>
    <w:p w14:paraId="38B2E455" w14:textId="77777777" w:rsidR="005904BF" w:rsidRPr="005904BF" w:rsidRDefault="005904BF" w:rsidP="005904BF"/>
    <w:p w14:paraId="6FEBD3A5" w14:textId="0DA7CECD" w:rsidR="00E756FD" w:rsidRDefault="005904BF" w:rsidP="00E94156">
      <w:pPr>
        <w:widowControl/>
        <w:spacing w:before="600" w:after="480"/>
        <w:rPr>
          <w:rStyle w:val="Robust"/>
          <w:b w:val="0"/>
          <w:sz w:val="24"/>
          <w:szCs w:val="24"/>
        </w:rPr>
      </w:pPr>
      <w:r>
        <w:rPr>
          <w:rStyle w:val="Robust"/>
          <w:b w:val="0"/>
          <w:sz w:val="24"/>
          <w:szCs w:val="24"/>
        </w:rPr>
        <w:tab/>
      </w:r>
      <w:r w:rsidR="00E94156" w:rsidRPr="00E94156">
        <w:rPr>
          <w:rStyle w:val="Robust"/>
          <w:b w:val="0"/>
          <w:sz w:val="24"/>
          <w:szCs w:val="24"/>
        </w:rPr>
        <w:t>Scopul acestui proiect este citirea temperaturii ambientale cu ajutorul senzorului digital DS1626, care comunică printr-o interfață SPI 3-wire bidirecțională. Implementarea a fost realizată în mediul MPID</w:t>
      </w:r>
      <w:r>
        <w:rPr>
          <w:rStyle w:val="Robust"/>
          <w:b w:val="0"/>
          <w:sz w:val="24"/>
          <w:szCs w:val="24"/>
        </w:rPr>
        <w:t xml:space="preserve">E. </w:t>
      </w:r>
      <w:r w:rsidR="00E94156" w:rsidRPr="00E94156">
        <w:rPr>
          <w:rStyle w:val="Robust"/>
          <w:b w:val="0"/>
          <w:sz w:val="24"/>
          <w:szCs w:val="24"/>
        </w:rPr>
        <w:t>Având în vedere natura bidirecțională a interfeței, linia MOSI a fost configurată temporar ca intrare, pentru a permite recepția a doi octeți ce conțin valoarea temperaturii. Pinul RST (echivalent cu chip selec</w:t>
      </w:r>
      <w:r>
        <w:rPr>
          <w:rStyle w:val="Robust"/>
          <w:b w:val="0"/>
          <w:sz w:val="24"/>
          <w:szCs w:val="24"/>
        </w:rPr>
        <w:t xml:space="preserve">t) este activ pe nivel logic 1. </w:t>
      </w:r>
      <w:r w:rsidR="00E94156" w:rsidRPr="00E94156">
        <w:rPr>
          <w:rStyle w:val="Robust"/>
          <w:b w:val="0"/>
          <w:sz w:val="24"/>
          <w:szCs w:val="24"/>
        </w:rPr>
        <w:t>Transmisiile SPI au fost monitorizate și verificate în timp real cu ajutorul aplicației SCOPY, conectând liniile DIO corespunzătoare: D11 (</w:t>
      </w:r>
      <w:r w:rsidR="00E94156">
        <w:rPr>
          <w:rStyle w:val="Robust"/>
          <w:b w:val="0"/>
          <w:sz w:val="24"/>
          <w:szCs w:val="24"/>
        </w:rPr>
        <w:t xml:space="preserve">MOSI), D12 (MISO) și D13 (SCK). </w:t>
      </w:r>
      <w:r w:rsidR="00E94156" w:rsidRPr="00E94156">
        <w:rPr>
          <w:rStyle w:val="Robust"/>
          <w:b w:val="0"/>
          <w:sz w:val="24"/>
          <w:szCs w:val="24"/>
        </w:rPr>
        <w:t>Valoare</w:t>
      </w:r>
      <w:r>
        <w:rPr>
          <w:rStyle w:val="Robust"/>
          <w:b w:val="0"/>
          <w:sz w:val="24"/>
          <w:szCs w:val="24"/>
        </w:rPr>
        <w:t>a temperaturii, în format hexazecimal</w:t>
      </w:r>
      <w:r w:rsidR="00E94156" w:rsidRPr="00E94156">
        <w:rPr>
          <w:rStyle w:val="Robust"/>
          <w:b w:val="0"/>
          <w:sz w:val="24"/>
          <w:szCs w:val="24"/>
        </w:rPr>
        <w:t xml:space="preserve">, a fost afișată în timp real pe terminalul </w:t>
      </w:r>
      <w:proofErr w:type="spellStart"/>
      <w:r w:rsidR="00E94156" w:rsidRPr="00E94156">
        <w:rPr>
          <w:rStyle w:val="Robust"/>
          <w:b w:val="0"/>
          <w:sz w:val="24"/>
          <w:szCs w:val="24"/>
        </w:rPr>
        <w:t>Tera</w:t>
      </w:r>
      <w:proofErr w:type="spellEnd"/>
      <w:r w:rsidR="00E94156" w:rsidRPr="00E94156">
        <w:rPr>
          <w:rStyle w:val="Robust"/>
          <w:b w:val="0"/>
          <w:sz w:val="24"/>
          <w:szCs w:val="24"/>
        </w:rPr>
        <w:t xml:space="preserve"> </w:t>
      </w:r>
      <w:proofErr w:type="spellStart"/>
      <w:r w:rsidR="00E94156" w:rsidRPr="00E94156">
        <w:rPr>
          <w:rStyle w:val="Robust"/>
          <w:b w:val="0"/>
          <w:sz w:val="24"/>
          <w:szCs w:val="24"/>
        </w:rPr>
        <w:t>Term</w:t>
      </w:r>
      <w:proofErr w:type="spellEnd"/>
      <w:r w:rsidR="00E94156" w:rsidRPr="00E94156">
        <w:rPr>
          <w:rStyle w:val="Robust"/>
          <w:b w:val="0"/>
          <w:sz w:val="24"/>
          <w:szCs w:val="24"/>
        </w:rPr>
        <w:t>.</w:t>
      </w:r>
    </w:p>
    <w:p w14:paraId="45C193EA" w14:textId="77777777" w:rsidR="00724088" w:rsidRDefault="00724088" w:rsidP="00E756FD">
      <w:pPr>
        <w:widowControl/>
        <w:spacing w:before="600" w:after="480"/>
        <w:rPr>
          <w:rStyle w:val="Robust"/>
          <w:b w:val="0"/>
          <w:sz w:val="24"/>
          <w:szCs w:val="24"/>
        </w:rPr>
      </w:pPr>
    </w:p>
    <w:p w14:paraId="75F40B0F" w14:textId="77777777" w:rsidR="00724088" w:rsidRDefault="00724088" w:rsidP="00E756FD">
      <w:pPr>
        <w:widowControl/>
        <w:spacing w:before="600" w:after="480"/>
        <w:rPr>
          <w:rStyle w:val="Robust"/>
          <w:b w:val="0"/>
          <w:sz w:val="24"/>
          <w:szCs w:val="24"/>
        </w:rPr>
      </w:pPr>
    </w:p>
    <w:p w14:paraId="51713469" w14:textId="77777777" w:rsidR="00724088" w:rsidRDefault="00724088" w:rsidP="00E756FD">
      <w:pPr>
        <w:widowControl/>
        <w:spacing w:before="600" w:after="480"/>
        <w:rPr>
          <w:rStyle w:val="Robust"/>
          <w:b w:val="0"/>
          <w:sz w:val="24"/>
          <w:szCs w:val="24"/>
        </w:rPr>
      </w:pPr>
    </w:p>
    <w:p w14:paraId="4295749F" w14:textId="77777777" w:rsidR="00724088" w:rsidRDefault="00724088" w:rsidP="00E756FD">
      <w:pPr>
        <w:widowControl/>
        <w:spacing w:before="600" w:after="480"/>
        <w:rPr>
          <w:rStyle w:val="Robust"/>
          <w:b w:val="0"/>
          <w:sz w:val="24"/>
          <w:szCs w:val="24"/>
        </w:rPr>
      </w:pPr>
    </w:p>
    <w:p w14:paraId="253D4C8B" w14:textId="77777777" w:rsidR="00724088" w:rsidRDefault="00724088" w:rsidP="00E756FD">
      <w:pPr>
        <w:widowControl/>
        <w:spacing w:before="600" w:after="480"/>
        <w:rPr>
          <w:rStyle w:val="Robust"/>
          <w:b w:val="0"/>
          <w:sz w:val="24"/>
          <w:szCs w:val="24"/>
        </w:rPr>
      </w:pPr>
    </w:p>
    <w:p w14:paraId="34181233" w14:textId="77777777" w:rsidR="00724088" w:rsidRDefault="00724088" w:rsidP="00E756FD">
      <w:pPr>
        <w:widowControl/>
        <w:spacing w:before="600" w:after="480"/>
        <w:rPr>
          <w:rStyle w:val="Robust"/>
          <w:b w:val="0"/>
          <w:sz w:val="24"/>
          <w:szCs w:val="24"/>
        </w:rPr>
      </w:pPr>
    </w:p>
    <w:p w14:paraId="525E13E6" w14:textId="35D289B5" w:rsidR="00724088" w:rsidRDefault="00724088" w:rsidP="00C047D6">
      <w:pPr>
        <w:widowControl/>
        <w:jc w:val="left"/>
        <w:rPr>
          <w:rStyle w:val="Robust"/>
          <w:b w:val="0"/>
          <w:sz w:val="24"/>
          <w:szCs w:val="24"/>
        </w:rPr>
      </w:pPr>
      <w:r>
        <w:rPr>
          <w:rStyle w:val="Robust"/>
          <w:b w:val="0"/>
          <w:sz w:val="24"/>
          <w:szCs w:val="24"/>
        </w:rPr>
        <w:br w:type="page"/>
      </w:r>
    </w:p>
    <w:p w14:paraId="6D74364A" w14:textId="7F4CBCBE" w:rsidR="00370B6C" w:rsidRDefault="005904BF" w:rsidP="003C1BC2">
      <w:pPr>
        <w:pStyle w:val="Titlu1"/>
        <w:spacing w:before="600" w:after="480"/>
        <w:jc w:val="center"/>
        <w:rPr>
          <w:rStyle w:val="Robust"/>
          <w:rFonts w:ascii="Times New Roman" w:hAnsi="Times New Roman" w:cs="Times New Roman"/>
          <w:bCs w:val="0"/>
          <w:color w:val="000000" w:themeColor="text1"/>
        </w:rPr>
      </w:pPr>
      <w:bookmarkStart w:id="2" w:name="_Toc202080073"/>
      <w:r>
        <w:rPr>
          <w:rStyle w:val="Robust"/>
          <w:rFonts w:ascii="Times New Roman" w:hAnsi="Times New Roman" w:cs="Times New Roman"/>
          <w:bCs w:val="0"/>
          <w:color w:val="000000" w:themeColor="text1"/>
        </w:rPr>
        <w:lastRenderedPageBreak/>
        <w:t>1. Conectare hardware</w:t>
      </w:r>
      <w:bookmarkEnd w:id="2"/>
    </w:p>
    <w:p w14:paraId="3DF1D363" w14:textId="77777777" w:rsidR="003C1BC2" w:rsidRPr="003C1BC2" w:rsidRDefault="003C1BC2" w:rsidP="003C1BC2"/>
    <w:p w14:paraId="5D7BA61F" w14:textId="792E24A4" w:rsidR="00370B6C" w:rsidRPr="008075A5" w:rsidRDefault="00370B6C" w:rsidP="00370B6C">
      <w:pPr>
        <w:rPr>
          <w:sz w:val="24"/>
          <w:szCs w:val="24"/>
        </w:rPr>
      </w:pPr>
      <w:r w:rsidRPr="008075A5">
        <w:rPr>
          <w:sz w:val="24"/>
          <w:szCs w:val="24"/>
        </w:rPr>
        <w:t xml:space="preserve">Tabelul 1. Pinii utilizați pe </w:t>
      </w:r>
      <w:proofErr w:type="spellStart"/>
      <w:r w:rsidRPr="008075A5">
        <w:rPr>
          <w:sz w:val="24"/>
          <w:szCs w:val="24"/>
        </w:rPr>
        <w:t>Arduino</w:t>
      </w:r>
      <w:proofErr w:type="spellEnd"/>
    </w:p>
    <w:p w14:paraId="57A1F1B7" w14:textId="77777777" w:rsidR="00370B6C" w:rsidRDefault="00370B6C" w:rsidP="00370B6C"/>
    <w:tbl>
      <w:tblPr>
        <w:tblStyle w:val="GrilTabel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370B6C" w14:paraId="45F7768A" w14:textId="77777777" w:rsidTr="00370B6C">
        <w:trPr>
          <w:trHeight w:val="414"/>
        </w:trPr>
        <w:tc>
          <w:tcPr>
            <w:tcW w:w="3209" w:type="dxa"/>
          </w:tcPr>
          <w:p w14:paraId="6088A9C7" w14:textId="5A310928" w:rsidR="00370B6C" w:rsidRDefault="00370B6C" w:rsidP="00370B6C">
            <w:r>
              <w:t>Funcție SPI</w:t>
            </w:r>
          </w:p>
        </w:tc>
        <w:tc>
          <w:tcPr>
            <w:tcW w:w="3210" w:type="dxa"/>
          </w:tcPr>
          <w:p w14:paraId="75E61ACB" w14:textId="263920AB" w:rsidR="00370B6C" w:rsidRDefault="00370B6C" w:rsidP="00370B6C">
            <w:r>
              <w:t xml:space="preserve">Pin </w:t>
            </w:r>
            <w:proofErr w:type="spellStart"/>
            <w:r>
              <w:t>Arduino</w:t>
            </w:r>
            <w:proofErr w:type="spellEnd"/>
          </w:p>
        </w:tc>
        <w:tc>
          <w:tcPr>
            <w:tcW w:w="3210" w:type="dxa"/>
          </w:tcPr>
          <w:p w14:paraId="179EE658" w14:textId="1085C6C2" w:rsidR="00370B6C" w:rsidRDefault="00370B6C" w:rsidP="00370B6C">
            <w:r>
              <w:t xml:space="preserve">Nume prin </w:t>
            </w:r>
            <w:proofErr w:type="spellStart"/>
            <w:r>
              <w:t>ATmega</w:t>
            </w:r>
            <w:proofErr w:type="spellEnd"/>
          </w:p>
        </w:tc>
      </w:tr>
      <w:tr w:rsidR="00370B6C" w14:paraId="27F5FFDD" w14:textId="77777777" w:rsidTr="00370B6C">
        <w:tc>
          <w:tcPr>
            <w:tcW w:w="3209" w:type="dxa"/>
          </w:tcPr>
          <w:p w14:paraId="418B6B4B" w14:textId="7726C8EE" w:rsidR="00370B6C" w:rsidRDefault="00370B6C" w:rsidP="00370B6C">
            <w:r>
              <w:t>MOSI</w:t>
            </w:r>
          </w:p>
        </w:tc>
        <w:tc>
          <w:tcPr>
            <w:tcW w:w="3210" w:type="dxa"/>
          </w:tcPr>
          <w:p w14:paraId="1C9FE9F3" w14:textId="1B215FA6" w:rsidR="00370B6C" w:rsidRDefault="00370B6C" w:rsidP="00370B6C">
            <w:r>
              <w:t>D11</w:t>
            </w:r>
          </w:p>
        </w:tc>
        <w:tc>
          <w:tcPr>
            <w:tcW w:w="3210" w:type="dxa"/>
          </w:tcPr>
          <w:p w14:paraId="3DDED09E" w14:textId="08E3C397" w:rsidR="00370B6C" w:rsidRDefault="00370B6C" w:rsidP="00370B6C">
            <w:r>
              <w:t>PB3</w:t>
            </w:r>
          </w:p>
        </w:tc>
      </w:tr>
      <w:tr w:rsidR="00370B6C" w14:paraId="6DB0575F" w14:textId="77777777" w:rsidTr="00370B6C">
        <w:tc>
          <w:tcPr>
            <w:tcW w:w="3209" w:type="dxa"/>
          </w:tcPr>
          <w:p w14:paraId="2365792F" w14:textId="25F7451A" w:rsidR="00370B6C" w:rsidRDefault="00370B6C" w:rsidP="00370B6C">
            <w:r>
              <w:t>MISO</w:t>
            </w:r>
          </w:p>
        </w:tc>
        <w:tc>
          <w:tcPr>
            <w:tcW w:w="3210" w:type="dxa"/>
          </w:tcPr>
          <w:p w14:paraId="06E6C6E3" w14:textId="6A5F126F" w:rsidR="00370B6C" w:rsidRDefault="00370B6C" w:rsidP="00370B6C">
            <w:r>
              <w:t>D12</w:t>
            </w:r>
          </w:p>
        </w:tc>
        <w:tc>
          <w:tcPr>
            <w:tcW w:w="3210" w:type="dxa"/>
          </w:tcPr>
          <w:p w14:paraId="5E689887" w14:textId="24D338D2" w:rsidR="00370B6C" w:rsidRDefault="00370B6C" w:rsidP="00370B6C">
            <w:r>
              <w:t>PB4</w:t>
            </w:r>
          </w:p>
        </w:tc>
      </w:tr>
      <w:tr w:rsidR="00370B6C" w14:paraId="7967C8DD" w14:textId="77777777" w:rsidTr="00370B6C">
        <w:tc>
          <w:tcPr>
            <w:tcW w:w="3209" w:type="dxa"/>
          </w:tcPr>
          <w:p w14:paraId="2114B9AC" w14:textId="38CA5EE4" w:rsidR="00370B6C" w:rsidRDefault="00370B6C" w:rsidP="00370B6C">
            <w:r>
              <w:t>SCK</w:t>
            </w:r>
          </w:p>
        </w:tc>
        <w:tc>
          <w:tcPr>
            <w:tcW w:w="3210" w:type="dxa"/>
          </w:tcPr>
          <w:p w14:paraId="3323AD03" w14:textId="5C530FD4" w:rsidR="00370B6C" w:rsidRDefault="00370B6C" w:rsidP="00370B6C">
            <w:r>
              <w:t>D13</w:t>
            </w:r>
          </w:p>
        </w:tc>
        <w:tc>
          <w:tcPr>
            <w:tcW w:w="3210" w:type="dxa"/>
          </w:tcPr>
          <w:p w14:paraId="7AB12866" w14:textId="56379645" w:rsidR="00370B6C" w:rsidRDefault="00370B6C" w:rsidP="00370B6C">
            <w:r>
              <w:t>PB5</w:t>
            </w:r>
          </w:p>
        </w:tc>
      </w:tr>
      <w:tr w:rsidR="00C5595C" w14:paraId="4424A84A" w14:textId="77777777" w:rsidTr="00370B6C">
        <w:tc>
          <w:tcPr>
            <w:tcW w:w="3209" w:type="dxa"/>
          </w:tcPr>
          <w:p w14:paraId="6C0F8942" w14:textId="665F4480" w:rsidR="00C5595C" w:rsidRDefault="00C5595C" w:rsidP="00370B6C">
            <w:r>
              <w:t>SS( RST)</w:t>
            </w:r>
          </w:p>
        </w:tc>
        <w:tc>
          <w:tcPr>
            <w:tcW w:w="3210" w:type="dxa"/>
          </w:tcPr>
          <w:p w14:paraId="2B11A79B" w14:textId="2E1C885D" w:rsidR="00C5595C" w:rsidRDefault="003C1BC2" w:rsidP="00370B6C">
            <w:r>
              <w:t>D10</w:t>
            </w:r>
          </w:p>
        </w:tc>
        <w:tc>
          <w:tcPr>
            <w:tcW w:w="3210" w:type="dxa"/>
          </w:tcPr>
          <w:p w14:paraId="5F57BE19" w14:textId="409086A0" w:rsidR="00C5595C" w:rsidRDefault="003C1BC2" w:rsidP="00370B6C">
            <w:r>
              <w:t>PB2</w:t>
            </w:r>
          </w:p>
        </w:tc>
      </w:tr>
    </w:tbl>
    <w:p w14:paraId="7AC2DF4E" w14:textId="77777777" w:rsidR="00370B6C" w:rsidRDefault="00370B6C" w:rsidP="00370B6C"/>
    <w:p w14:paraId="7A40A501" w14:textId="7C90BFE1" w:rsidR="00370B6C" w:rsidRDefault="00370B6C" w:rsidP="00370B6C">
      <w:pPr>
        <w:rPr>
          <w:sz w:val="24"/>
          <w:szCs w:val="24"/>
        </w:rPr>
      </w:pPr>
      <w:r w:rsidRPr="003C1BC2">
        <w:rPr>
          <w:sz w:val="24"/>
          <w:szCs w:val="24"/>
        </w:rPr>
        <w:t>SS</w:t>
      </w:r>
      <w:r w:rsidR="008075A5">
        <w:t>( Slave Select)</w:t>
      </w:r>
      <w:r w:rsidR="003C1BC2" w:rsidRPr="003C1BC2">
        <w:rPr>
          <w:sz w:val="24"/>
          <w:szCs w:val="24"/>
        </w:rPr>
        <w:t xml:space="preserve"> este folosit pentru semnalul RST al senzorului DS1626, care funcționează ca un chip select activ pe nivel logic "1" (nu "0", ca la SPI standard).</w:t>
      </w:r>
    </w:p>
    <w:p w14:paraId="3F91496A" w14:textId="7D246F23" w:rsidR="008075A5" w:rsidRDefault="008075A5" w:rsidP="008075A5">
      <w:r>
        <w:t xml:space="preserve">SCK( Serial </w:t>
      </w:r>
      <w:proofErr w:type="spellStart"/>
      <w:r>
        <w:t>Clock</w:t>
      </w:r>
      <w:proofErr w:type="spellEnd"/>
      <w:r>
        <w:t>) este pe pinul D13. Pe microcontrolerul ATmega328P, corespunde pinului PB5. Are rolul de a trimite impulsuri de ceas pentru sincronizare.</w:t>
      </w:r>
    </w:p>
    <w:p w14:paraId="581E2102" w14:textId="2C2A7A99" w:rsidR="008075A5" w:rsidRPr="003C1BC2" w:rsidRDefault="008075A5" w:rsidP="00370B6C">
      <w:pPr>
        <w:rPr>
          <w:sz w:val="24"/>
          <w:szCs w:val="24"/>
        </w:rPr>
      </w:pPr>
    </w:p>
    <w:p w14:paraId="1D071A1E" w14:textId="77777777" w:rsidR="00370B6C" w:rsidRPr="003C1BC2" w:rsidRDefault="00370B6C" w:rsidP="00370B6C">
      <w:pPr>
        <w:rPr>
          <w:sz w:val="24"/>
          <w:szCs w:val="24"/>
        </w:rPr>
      </w:pPr>
    </w:p>
    <w:p w14:paraId="6C580ADF" w14:textId="6C01DC4D" w:rsidR="00370B6C" w:rsidRPr="003C1BC2" w:rsidRDefault="00370B6C" w:rsidP="00370B6C">
      <w:pPr>
        <w:rPr>
          <w:sz w:val="24"/>
          <w:szCs w:val="24"/>
        </w:rPr>
      </w:pPr>
      <w:r w:rsidRPr="003C1BC2">
        <w:rPr>
          <w:sz w:val="24"/>
          <w:szCs w:val="24"/>
        </w:rPr>
        <w:t>Tabelul 2. Conectare între placă și DS1626</w:t>
      </w:r>
    </w:p>
    <w:p w14:paraId="1E6D5775" w14:textId="77777777" w:rsidR="00370B6C" w:rsidRDefault="00370B6C" w:rsidP="00370B6C"/>
    <w:tbl>
      <w:tblPr>
        <w:tblStyle w:val="GrilTabel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370B6C" w14:paraId="4938E40F" w14:textId="77777777" w:rsidTr="000915F0">
        <w:trPr>
          <w:trHeight w:val="368"/>
        </w:trPr>
        <w:tc>
          <w:tcPr>
            <w:tcW w:w="4814" w:type="dxa"/>
          </w:tcPr>
          <w:p w14:paraId="08F55712" w14:textId="36CDB1BE" w:rsidR="00370B6C" w:rsidRDefault="00370B6C" w:rsidP="00370B6C">
            <w:proofErr w:type="spellStart"/>
            <w:r>
              <w:t>Ard</w:t>
            </w:r>
            <w:r w:rsidR="00C5595C">
              <w:t>uino</w:t>
            </w:r>
            <w:proofErr w:type="spellEnd"/>
          </w:p>
        </w:tc>
        <w:tc>
          <w:tcPr>
            <w:tcW w:w="4815" w:type="dxa"/>
          </w:tcPr>
          <w:p w14:paraId="4719F0D5" w14:textId="0C2894B4" w:rsidR="00370B6C" w:rsidRDefault="00C5595C" w:rsidP="00370B6C">
            <w:r>
              <w:t>DS1626</w:t>
            </w:r>
          </w:p>
        </w:tc>
      </w:tr>
      <w:tr w:rsidR="00370B6C" w14:paraId="0DC20744" w14:textId="77777777" w:rsidTr="00370B6C">
        <w:tc>
          <w:tcPr>
            <w:tcW w:w="4814" w:type="dxa"/>
          </w:tcPr>
          <w:p w14:paraId="2691F4A2" w14:textId="0BDD663B" w:rsidR="00370B6C" w:rsidRDefault="00C5595C" w:rsidP="00370B6C">
            <w:r>
              <w:t>D11</w:t>
            </w:r>
          </w:p>
        </w:tc>
        <w:tc>
          <w:tcPr>
            <w:tcW w:w="4815" w:type="dxa"/>
          </w:tcPr>
          <w:p w14:paraId="4862B4E1" w14:textId="646B5DD0" w:rsidR="00370B6C" w:rsidRDefault="00C5595C" w:rsidP="00370B6C">
            <w:r>
              <w:t>DQ</w:t>
            </w:r>
          </w:p>
        </w:tc>
      </w:tr>
      <w:tr w:rsidR="00370B6C" w14:paraId="06289759" w14:textId="77777777" w:rsidTr="00370B6C">
        <w:tc>
          <w:tcPr>
            <w:tcW w:w="4814" w:type="dxa"/>
          </w:tcPr>
          <w:p w14:paraId="679D61EA" w14:textId="47A798AF" w:rsidR="00370B6C" w:rsidRDefault="00C5595C" w:rsidP="00370B6C">
            <w:r>
              <w:t>D13</w:t>
            </w:r>
          </w:p>
        </w:tc>
        <w:tc>
          <w:tcPr>
            <w:tcW w:w="4815" w:type="dxa"/>
          </w:tcPr>
          <w:p w14:paraId="1BC24047" w14:textId="05FAD7FF" w:rsidR="00370B6C" w:rsidRDefault="00C5595C" w:rsidP="00370B6C">
            <w:r>
              <w:t>CLK</w:t>
            </w:r>
          </w:p>
        </w:tc>
      </w:tr>
      <w:tr w:rsidR="00370B6C" w14:paraId="18516827" w14:textId="77777777" w:rsidTr="00370B6C">
        <w:tc>
          <w:tcPr>
            <w:tcW w:w="4814" w:type="dxa"/>
          </w:tcPr>
          <w:p w14:paraId="5E42E39B" w14:textId="039954B5" w:rsidR="00370B6C" w:rsidRDefault="00C5595C" w:rsidP="00370B6C">
            <w:r>
              <w:t>D10</w:t>
            </w:r>
          </w:p>
        </w:tc>
        <w:tc>
          <w:tcPr>
            <w:tcW w:w="4815" w:type="dxa"/>
          </w:tcPr>
          <w:p w14:paraId="4722ACF1" w14:textId="033D068A" w:rsidR="00370B6C" w:rsidRDefault="00C5595C" w:rsidP="00370B6C">
            <w:r>
              <w:t>RST</w:t>
            </w:r>
          </w:p>
        </w:tc>
      </w:tr>
      <w:tr w:rsidR="00370B6C" w14:paraId="4E9F9E23" w14:textId="77777777" w:rsidTr="00370B6C">
        <w:tc>
          <w:tcPr>
            <w:tcW w:w="4814" w:type="dxa"/>
          </w:tcPr>
          <w:p w14:paraId="06156867" w14:textId="2C536325" w:rsidR="00370B6C" w:rsidRDefault="00C5595C" w:rsidP="00370B6C">
            <w:r>
              <w:t>GND</w:t>
            </w:r>
          </w:p>
        </w:tc>
        <w:tc>
          <w:tcPr>
            <w:tcW w:w="4815" w:type="dxa"/>
          </w:tcPr>
          <w:p w14:paraId="7E52EEC9" w14:textId="573098C0" w:rsidR="00370B6C" w:rsidRDefault="00C5595C" w:rsidP="00370B6C">
            <w:r>
              <w:t>GND</w:t>
            </w:r>
          </w:p>
        </w:tc>
      </w:tr>
      <w:tr w:rsidR="00370B6C" w14:paraId="3E53F5D8" w14:textId="77777777" w:rsidTr="00370B6C">
        <w:tc>
          <w:tcPr>
            <w:tcW w:w="4814" w:type="dxa"/>
          </w:tcPr>
          <w:p w14:paraId="5C828DFD" w14:textId="160F4F8C" w:rsidR="00370B6C" w:rsidRDefault="00C5595C" w:rsidP="00370B6C">
            <w:r>
              <w:t>VCC</w:t>
            </w:r>
          </w:p>
        </w:tc>
        <w:tc>
          <w:tcPr>
            <w:tcW w:w="4815" w:type="dxa"/>
          </w:tcPr>
          <w:p w14:paraId="178E049F" w14:textId="7E60D591" w:rsidR="00370B6C" w:rsidRDefault="00C5595C" w:rsidP="00370B6C">
            <w:r>
              <w:t>5V</w:t>
            </w:r>
          </w:p>
        </w:tc>
      </w:tr>
    </w:tbl>
    <w:p w14:paraId="3D50A75D" w14:textId="77777777" w:rsidR="003C1BC2" w:rsidRDefault="003C1BC2" w:rsidP="00C5595C"/>
    <w:p w14:paraId="26EA841F" w14:textId="2CC0E638" w:rsidR="00C5595C" w:rsidRDefault="003C1BC2" w:rsidP="00C5595C">
      <w:pPr>
        <w:rPr>
          <w:sz w:val="24"/>
          <w:szCs w:val="24"/>
        </w:rPr>
      </w:pPr>
      <w:r w:rsidRPr="003C1BC2">
        <w:rPr>
          <w:sz w:val="24"/>
          <w:szCs w:val="24"/>
        </w:rPr>
        <w:t xml:space="preserve">Interfața SPI 3-wire este bidirecțională, astfel liniile </w:t>
      </w:r>
      <w:r w:rsidRPr="003C1BC2">
        <w:rPr>
          <w:rStyle w:val="Robust"/>
          <w:b w:val="0"/>
          <w:sz w:val="24"/>
          <w:szCs w:val="24"/>
        </w:rPr>
        <w:t>MOSI și MISO sunt unite</w:t>
      </w:r>
      <w:r w:rsidRPr="003C1BC2">
        <w:rPr>
          <w:sz w:val="24"/>
          <w:szCs w:val="24"/>
        </w:rPr>
        <w:t xml:space="preserve"> (pe </w:t>
      </w:r>
      <w:proofErr w:type="spellStart"/>
      <w:r w:rsidRPr="003C1BC2">
        <w:rPr>
          <w:sz w:val="24"/>
          <w:szCs w:val="24"/>
        </w:rPr>
        <w:t>Arduino</w:t>
      </w:r>
      <w:proofErr w:type="spellEnd"/>
      <w:r w:rsidRPr="003C1BC2">
        <w:rPr>
          <w:sz w:val="24"/>
          <w:szCs w:val="24"/>
        </w:rPr>
        <w:t xml:space="preserve"> D11 și D12), iar DQ </w:t>
      </w:r>
      <w:r>
        <w:rPr>
          <w:sz w:val="24"/>
          <w:szCs w:val="24"/>
        </w:rPr>
        <w:t xml:space="preserve">de la senzor se conectează în acel loc. </w:t>
      </w:r>
      <w:r w:rsidR="00C5595C" w:rsidRPr="003C1BC2">
        <w:rPr>
          <w:sz w:val="24"/>
          <w:szCs w:val="24"/>
        </w:rPr>
        <w:t>DQ este linie bidirecțională, prin urmare D11 (PB3) este inițial configurat ca ieșire (pentru comenzi trimise), apoi ca intrare (când se citește temperatura).</w:t>
      </w:r>
    </w:p>
    <w:p w14:paraId="555B362D" w14:textId="77777777" w:rsidR="003C1BC2" w:rsidRDefault="003C1BC2" w:rsidP="00C5595C">
      <w:pPr>
        <w:rPr>
          <w:sz w:val="24"/>
          <w:szCs w:val="24"/>
        </w:rPr>
      </w:pPr>
    </w:p>
    <w:p w14:paraId="010C6C4B" w14:textId="77777777" w:rsidR="003C1BC2" w:rsidRDefault="003C1BC2" w:rsidP="003C1BC2"/>
    <w:p w14:paraId="54A320F5" w14:textId="143CC110" w:rsidR="003C1BC2" w:rsidRPr="008075A5" w:rsidRDefault="003C1BC2" w:rsidP="003C1BC2">
      <w:pPr>
        <w:rPr>
          <w:sz w:val="24"/>
          <w:szCs w:val="24"/>
        </w:rPr>
      </w:pPr>
      <w:r w:rsidRPr="008075A5">
        <w:rPr>
          <w:sz w:val="24"/>
          <w:szCs w:val="24"/>
        </w:rPr>
        <w:t xml:space="preserve">Tabel 3. Configurare în </w:t>
      </w:r>
      <w:proofErr w:type="spellStart"/>
      <w:r w:rsidRPr="008075A5">
        <w:rPr>
          <w:sz w:val="24"/>
          <w:szCs w:val="24"/>
        </w:rPr>
        <w:t>Scopy</w:t>
      </w:r>
      <w:proofErr w:type="spellEnd"/>
    </w:p>
    <w:p w14:paraId="11343B30" w14:textId="77777777" w:rsidR="003C1BC2" w:rsidRDefault="003C1BC2" w:rsidP="003C1BC2"/>
    <w:tbl>
      <w:tblPr>
        <w:tblStyle w:val="GrilTabel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3C1BC2" w14:paraId="039B7513" w14:textId="77777777" w:rsidTr="001263E9">
        <w:trPr>
          <w:trHeight w:val="403"/>
        </w:trPr>
        <w:tc>
          <w:tcPr>
            <w:tcW w:w="4814" w:type="dxa"/>
          </w:tcPr>
          <w:p w14:paraId="1BCF59C3" w14:textId="77777777" w:rsidR="003C1BC2" w:rsidRDefault="003C1BC2" w:rsidP="001263E9">
            <w:r>
              <w:t>DIO</w:t>
            </w:r>
          </w:p>
        </w:tc>
        <w:tc>
          <w:tcPr>
            <w:tcW w:w="4815" w:type="dxa"/>
          </w:tcPr>
          <w:p w14:paraId="7CB33F97" w14:textId="77777777" w:rsidR="003C1BC2" w:rsidRDefault="003C1BC2" w:rsidP="001263E9">
            <w:r>
              <w:t xml:space="preserve">Legat la </w:t>
            </w:r>
            <w:proofErr w:type="spellStart"/>
            <w:r>
              <w:t>Arduino</w:t>
            </w:r>
            <w:proofErr w:type="spellEnd"/>
          </w:p>
        </w:tc>
      </w:tr>
      <w:tr w:rsidR="003C1BC2" w14:paraId="4E67493B" w14:textId="77777777" w:rsidTr="001263E9">
        <w:tc>
          <w:tcPr>
            <w:tcW w:w="4814" w:type="dxa"/>
          </w:tcPr>
          <w:p w14:paraId="7DE71F0F" w14:textId="77777777" w:rsidR="003C1BC2" w:rsidRDefault="003C1BC2" w:rsidP="001263E9">
            <w:r>
              <w:t>DIO 0</w:t>
            </w:r>
          </w:p>
        </w:tc>
        <w:tc>
          <w:tcPr>
            <w:tcW w:w="4815" w:type="dxa"/>
          </w:tcPr>
          <w:p w14:paraId="269F7564" w14:textId="77777777" w:rsidR="003C1BC2" w:rsidRDefault="003C1BC2" w:rsidP="001263E9">
            <w:r>
              <w:t>D11 (PB3)</w:t>
            </w:r>
          </w:p>
        </w:tc>
      </w:tr>
      <w:tr w:rsidR="003C1BC2" w14:paraId="114A41CE" w14:textId="77777777" w:rsidTr="001263E9">
        <w:tc>
          <w:tcPr>
            <w:tcW w:w="4814" w:type="dxa"/>
          </w:tcPr>
          <w:p w14:paraId="6B713658" w14:textId="77777777" w:rsidR="003C1BC2" w:rsidRDefault="003C1BC2" w:rsidP="001263E9">
            <w:r>
              <w:t>DIO 1</w:t>
            </w:r>
          </w:p>
        </w:tc>
        <w:tc>
          <w:tcPr>
            <w:tcW w:w="4815" w:type="dxa"/>
          </w:tcPr>
          <w:p w14:paraId="713ECCF8" w14:textId="77777777" w:rsidR="003C1BC2" w:rsidRDefault="003C1BC2" w:rsidP="001263E9">
            <w:r>
              <w:t>D12 (PB4)</w:t>
            </w:r>
          </w:p>
        </w:tc>
      </w:tr>
      <w:tr w:rsidR="003C1BC2" w14:paraId="5C9398CF" w14:textId="77777777" w:rsidTr="001263E9">
        <w:tc>
          <w:tcPr>
            <w:tcW w:w="4814" w:type="dxa"/>
          </w:tcPr>
          <w:p w14:paraId="68CB2B1D" w14:textId="77777777" w:rsidR="003C1BC2" w:rsidRDefault="003C1BC2" w:rsidP="001263E9">
            <w:r>
              <w:t>DIO 2</w:t>
            </w:r>
          </w:p>
        </w:tc>
        <w:tc>
          <w:tcPr>
            <w:tcW w:w="4815" w:type="dxa"/>
          </w:tcPr>
          <w:p w14:paraId="5541E8FA" w14:textId="77777777" w:rsidR="003C1BC2" w:rsidRDefault="003C1BC2" w:rsidP="001263E9">
            <w:r>
              <w:t>D13 (PB5)</w:t>
            </w:r>
          </w:p>
        </w:tc>
      </w:tr>
    </w:tbl>
    <w:p w14:paraId="255A1CCF" w14:textId="77777777" w:rsidR="003C1BC2" w:rsidRDefault="003C1BC2" w:rsidP="003C1BC2"/>
    <w:p w14:paraId="0D10025A" w14:textId="77777777" w:rsidR="003C1BC2" w:rsidRDefault="003C1BC2" w:rsidP="003C1BC2"/>
    <w:p w14:paraId="3A36DF4F" w14:textId="77777777" w:rsidR="003C1BC2" w:rsidRPr="003C1BC2" w:rsidRDefault="003C1BC2" w:rsidP="003C1BC2">
      <w:pPr>
        <w:rPr>
          <w:sz w:val="24"/>
          <w:szCs w:val="24"/>
        </w:rPr>
      </w:pPr>
      <w:r w:rsidRPr="003C1BC2">
        <w:rPr>
          <w:sz w:val="24"/>
          <w:szCs w:val="24"/>
        </w:rPr>
        <w:t xml:space="preserve">DIO 2 (D13) are funcția de CLK- ceas SPI. </w:t>
      </w:r>
    </w:p>
    <w:p w14:paraId="66219E68" w14:textId="77777777" w:rsidR="003C1BC2" w:rsidRDefault="003C1BC2" w:rsidP="003C1BC2">
      <w:pPr>
        <w:rPr>
          <w:sz w:val="24"/>
          <w:szCs w:val="24"/>
        </w:rPr>
      </w:pPr>
      <w:r w:rsidRPr="003C1BC2">
        <w:rPr>
          <w:sz w:val="24"/>
          <w:szCs w:val="24"/>
        </w:rPr>
        <w:t>PB3 (D11) este configurat ca ieșire la început, apoi ca intrare pentru citire.</w:t>
      </w:r>
    </w:p>
    <w:p w14:paraId="33E41D34" w14:textId="77777777" w:rsidR="008075A5" w:rsidRDefault="008075A5" w:rsidP="003C1BC2">
      <w:pPr>
        <w:rPr>
          <w:sz w:val="24"/>
          <w:szCs w:val="24"/>
        </w:rPr>
      </w:pPr>
    </w:p>
    <w:p w14:paraId="51411A53" w14:textId="77777777" w:rsidR="008075A5" w:rsidRPr="003C1BC2" w:rsidRDefault="008075A5" w:rsidP="003C1BC2">
      <w:pPr>
        <w:rPr>
          <w:sz w:val="24"/>
          <w:szCs w:val="24"/>
        </w:rPr>
      </w:pPr>
    </w:p>
    <w:p w14:paraId="32C6EB47" w14:textId="77777777" w:rsidR="003C1BC2" w:rsidRPr="003C1BC2" w:rsidRDefault="003C1BC2" w:rsidP="003C1BC2">
      <w:pPr>
        <w:rPr>
          <w:sz w:val="24"/>
          <w:szCs w:val="24"/>
        </w:rPr>
      </w:pPr>
    </w:p>
    <w:p w14:paraId="273A4241" w14:textId="77777777" w:rsidR="003C1BC2" w:rsidRPr="003C1BC2" w:rsidRDefault="003C1BC2" w:rsidP="00C5595C">
      <w:pPr>
        <w:rPr>
          <w:sz w:val="24"/>
          <w:szCs w:val="24"/>
        </w:rPr>
      </w:pPr>
    </w:p>
    <w:p w14:paraId="433B7187" w14:textId="750C6203" w:rsidR="008075A5" w:rsidRDefault="008075A5" w:rsidP="008075A5">
      <w:pPr>
        <w:pStyle w:val="Titlu1"/>
        <w:spacing w:before="600" w:after="480"/>
        <w:jc w:val="center"/>
        <w:rPr>
          <w:rStyle w:val="Robust"/>
          <w:rFonts w:ascii="Times New Roman" w:hAnsi="Times New Roman" w:cs="Times New Roman"/>
          <w:bCs w:val="0"/>
          <w:color w:val="000000" w:themeColor="text1"/>
        </w:rPr>
      </w:pPr>
      <w:bookmarkStart w:id="3" w:name="_Toc202080074"/>
      <w:r>
        <w:rPr>
          <w:rStyle w:val="Robust"/>
          <w:rFonts w:ascii="Times New Roman" w:hAnsi="Times New Roman" w:cs="Times New Roman"/>
          <w:bCs w:val="0"/>
          <w:color w:val="000000" w:themeColor="text1"/>
        </w:rPr>
        <w:lastRenderedPageBreak/>
        <w:t xml:space="preserve">2. </w:t>
      </w:r>
      <w:proofErr w:type="spellStart"/>
      <w:r>
        <w:rPr>
          <w:rStyle w:val="Robust"/>
          <w:rFonts w:ascii="Times New Roman" w:hAnsi="Times New Roman" w:cs="Times New Roman"/>
          <w:bCs w:val="0"/>
          <w:color w:val="000000" w:themeColor="text1"/>
        </w:rPr>
        <w:t>Datashe</w:t>
      </w:r>
      <w:bookmarkStart w:id="4" w:name="_GoBack"/>
      <w:bookmarkEnd w:id="4"/>
      <w:r>
        <w:rPr>
          <w:rStyle w:val="Robust"/>
          <w:rFonts w:ascii="Times New Roman" w:hAnsi="Times New Roman" w:cs="Times New Roman"/>
          <w:bCs w:val="0"/>
          <w:color w:val="000000" w:themeColor="text1"/>
        </w:rPr>
        <w:t>et</w:t>
      </w:r>
      <w:bookmarkEnd w:id="3"/>
      <w:proofErr w:type="spellEnd"/>
    </w:p>
    <w:p w14:paraId="771913BC" w14:textId="77777777" w:rsidR="008075A5" w:rsidRDefault="008075A5" w:rsidP="008075A5"/>
    <w:p w14:paraId="1816FCE0" w14:textId="5E2C2DC8" w:rsidR="008075A5" w:rsidRPr="003636A9" w:rsidRDefault="0065261B" w:rsidP="008075A5">
      <w:pPr>
        <w:rPr>
          <w:sz w:val="24"/>
          <w:szCs w:val="24"/>
        </w:rPr>
      </w:pPr>
      <w:r w:rsidRPr="003636A9">
        <w:rPr>
          <w:sz w:val="24"/>
          <w:szCs w:val="24"/>
        </w:rPr>
        <w:t xml:space="preserve">Conectarea elementelor la placa de dezvoltare pe </w:t>
      </w:r>
      <w:proofErr w:type="spellStart"/>
      <w:r w:rsidRPr="003636A9">
        <w:rPr>
          <w:sz w:val="24"/>
          <w:szCs w:val="24"/>
        </w:rPr>
        <w:t>Arduino</w:t>
      </w:r>
      <w:proofErr w:type="spellEnd"/>
      <w:r w:rsidRPr="003636A9">
        <w:rPr>
          <w:sz w:val="24"/>
          <w:szCs w:val="24"/>
        </w:rPr>
        <w:t xml:space="preserve"> Nano este evidențiată în Figura 1.</w:t>
      </w:r>
    </w:p>
    <w:p w14:paraId="069A07DC" w14:textId="77777777" w:rsidR="0065261B" w:rsidRPr="003636A9" w:rsidRDefault="0065261B" w:rsidP="008075A5">
      <w:pPr>
        <w:rPr>
          <w:sz w:val="24"/>
          <w:szCs w:val="24"/>
        </w:rPr>
      </w:pPr>
    </w:p>
    <w:p w14:paraId="5FE52799" w14:textId="752CFF88" w:rsidR="0065261B" w:rsidRDefault="0065261B" w:rsidP="0065261B">
      <w:pPr>
        <w:jc w:val="center"/>
      </w:pPr>
      <w:r>
        <w:rPr>
          <w:noProof/>
        </w:rPr>
        <w:drawing>
          <wp:inline distT="0" distB="0" distL="0" distR="0" wp14:anchorId="5A53F446" wp14:editId="61CF029C">
            <wp:extent cx="5943600" cy="2906395"/>
            <wp:effectExtent l="0" t="0" r="0" b="8255"/>
            <wp:docPr id="125425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40B10" w14:textId="79495055" w:rsidR="0065261B" w:rsidRDefault="0065261B" w:rsidP="0065261B">
      <w:pPr>
        <w:jc w:val="center"/>
      </w:pPr>
      <w:r>
        <w:t xml:space="preserve">Figura 1. Conectarea elementelor pe </w:t>
      </w:r>
      <w:proofErr w:type="spellStart"/>
      <w:r>
        <w:t>Arduino</w:t>
      </w:r>
      <w:proofErr w:type="spellEnd"/>
    </w:p>
    <w:p w14:paraId="0C9BBFD3" w14:textId="77777777" w:rsidR="0065261B" w:rsidRDefault="0065261B" w:rsidP="0065261B">
      <w:pPr>
        <w:jc w:val="center"/>
      </w:pPr>
    </w:p>
    <w:p w14:paraId="5AB75C9E" w14:textId="77777777" w:rsidR="003636A9" w:rsidRDefault="0065261B" w:rsidP="003636A9">
      <w:pPr>
        <w:jc w:val="center"/>
      </w:pPr>
      <w:r w:rsidRPr="0065261B">
        <w:rPr>
          <w:noProof/>
        </w:rPr>
        <w:drawing>
          <wp:inline distT="0" distB="0" distL="0" distR="0" wp14:anchorId="56C36BC9" wp14:editId="220AD2C4">
            <wp:extent cx="2800741" cy="1676634"/>
            <wp:effectExtent l="0" t="0" r="0" b="0"/>
            <wp:docPr id="9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A731" w14:textId="4768FB68" w:rsidR="0065261B" w:rsidRDefault="003636A9" w:rsidP="003636A9">
      <w:pPr>
        <w:jc w:val="center"/>
      </w:pPr>
      <w:r>
        <w:t xml:space="preserve">Figura 2. </w:t>
      </w:r>
      <w:proofErr w:type="spellStart"/>
      <w:r>
        <w:t>PmodTMP</w:t>
      </w:r>
      <w:proofErr w:type="spellEnd"/>
    </w:p>
    <w:p w14:paraId="21818EBD" w14:textId="77777777" w:rsidR="003636A9" w:rsidRDefault="003636A9" w:rsidP="003636A9">
      <w:pPr>
        <w:jc w:val="center"/>
      </w:pPr>
    </w:p>
    <w:p w14:paraId="653226C8" w14:textId="77777777" w:rsidR="003636A9" w:rsidRDefault="003636A9" w:rsidP="003636A9">
      <w:pPr>
        <w:jc w:val="center"/>
      </w:pPr>
      <w:r w:rsidRPr="003636A9">
        <w:rPr>
          <w:noProof/>
        </w:rPr>
        <w:drawing>
          <wp:inline distT="0" distB="0" distL="0" distR="0" wp14:anchorId="2FFC1D9F" wp14:editId="76091FF8">
            <wp:extent cx="2753109" cy="2686425"/>
            <wp:effectExtent l="0" t="0" r="9525" b="0"/>
            <wp:docPr id="14" name="I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6403" w14:textId="5006C4AF" w:rsidR="003636A9" w:rsidRDefault="003636A9" w:rsidP="003636A9">
      <w:pPr>
        <w:jc w:val="center"/>
      </w:pPr>
      <w:r w:rsidRPr="003636A9">
        <w:t xml:space="preserve"> </w:t>
      </w:r>
      <w:r>
        <w:t xml:space="preserve">Figura 2. Diagrama bloc </w:t>
      </w:r>
      <w:proofErr w:type="spellStart"/>
      <w:r>
        <w:t>PmodTMP</w:t>
      </w:r>
      <w:proofErr w:type="spellEnd"/>
    </w:p>
    <w:p w14:paraId="7F93F5B5" w14:textId="7FF301B7" w:rsidR="003636A9" w:rsidRPr="003636A9" w:rsidRDefault="003636A9" w:rsidP="003636A9">
      <w:pPr>
        <w:contextualSpacing/>
        <w:rPr>
          <w:sz w:val="24"/>
          <w:szCs w:val="24"/>
        </w:rPr>
      </w:pPr>
      <w:proofErr w:type="spellStart"/>
      <w:r w:rsidRPr="003636A9">
        <w:rPr>
          <w:sz w:val="24"/>
          <w:szCs w:val="24"/>
        </w:rPr>
        <w:lastRenderedPageBreak/>
        <w:t>PmodTMP</w:t>
      </w:r>
      <w:proofErr w:type="spellEnd"/>
      <w:r w:rsidRPr="003636A9">
        <w:rPr>
          <w:sz w:val="24"/>
          <w:szCs w:val="24"/>
        </w:rPr>
        <w:t xml:space="preserve"> ilustrat în Figura 2, este un modul de interfațare care încorporează senzorul digital de temperatură DS1626 produs de Dallas Semiconductor. Acesta permite măsurarea precisă a temperaturii ambientale și oferă, în plus, funcționalități de termostat programabil.</w:t>
      </w:r>
    </w:p>
    <w:p w14:paraId="024DA6DB" w14:textId="6A460D8C" w:rsidR="003636A9" w:rsidRDefault="003636A9" w:rsidP="003636A9">
      <w:pPr>
        <w:contextualSpacing/>
        <w:rPr>
          <w:sz w:val="24"/>
          <w:szCs w:val="24"/>
        </w:rPr>
      </w:pPr>
      <w:r w:rsidRPr="003636A9">
        <w:rPr>
          <w:sz w:val="24"/>
          <w:szCs w:val="24"/>
        </w:rPr>
        <w:t>Modulul utilizează o interfață de comunicație SPI 3-wire bidirecțională, ceea ce înseamnă că linia de date (MOSI/MISO) este partajată atât pentru transmisie, cât și pentru recepție.</w:t>
      </w:r>
    </w:p>
    <w:p w14:paraId="748ADB68" w14:textId="77777777" w:rsidR="003636A9" w:rsidRDefault="003636A9" w:rsidP="003636A9">
      <w:pPr>
        <w:contextualSpacing/>
        <w:rPr>
          <w:sz w:val="24"/>
          <w:szCs w:val="24"/>
        </w:rPr>
      </w:pPr>
    </w:p>
    <w:p w14:paraId="0E1007D6" w14:textId="77777777" w:rsidR="003636A9" w:rsidRDefault="003636A9" w:rsidP="003636A9">
      <w:pPr>
        <w:contextualSpacing/>
        <w:rPr>
          <w:sz w:val="24"/>
          <w:szCs w:val="24"/>
        </w:rPr>
      </w:pPr>
    </w:p>
    <w:p w14:paraId="7CF70D38" w14:textId="46D578AA" w:rsidR="008D0511" w:rsidRDefault="008D0511" w:rsidP="008D0511">
      <w:pPr>
        <w:contextualSpacing/>
        <w:jc w:val="center"/>
        <w:rPr>
          <w:sz w:val="24"/>
          <w:szCs w:val="24"/>
        </w:rPr>
      </w:pPr>
      <w:r w:rsidRPr="008D0511">
        <w:rPr>
          <w:noProof/>
          <w:sz w:val="24"/>
          <w:szCs w:val="24"/>
        </w:rPr>
        <w:drawing>
          <wp:inline distT="0" distB="0" distL="0" distR="0" wp14:anchorId="0682EC0D" wp14:editId="67A65D7A">
            <wp:extent cx="5972810" cy="2516505"/>
            <wp:effectExtent l="0" t="0" r="8890" b="0"/>
            <wp:docPr id="21" name="I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FF17" w14:textId="77777777" w:rsidR="008D0511" w:rsidRDefault="008D0511" w:rsidP="008D0511">
      <w:pPr>
        <w:contextualSpacing/>
        <w:jc w:val="center"/>
        <w:rPr>
          <w:sz w:val="24"/>
          <w:szCs w:val="24"/>
        </w:rPr>
      </w:pPr>
    </w:p>
    <w:p w14:paraId="745CF858" w14:textId="19FE1093" w:rsidR="008D0511" w:rsidRDefault="008D0511" w:rsidP="008D0511">
      <w:pPr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Figura 3. Diagrama de citire</w:t>
      </w:r>
    </w:p>
    <w:p w14:paraId="7B043DA0" w14:textId="77777777" w:rsidR="008D0511" w:rsidRDefault="008D0511" w:rsidP="003636A9">
      <w:pPr>
        <w:contextualSpacing/>
        <w:rPr>
          <w:sz w:val="24"/>
          <w:szCs w:val="24"/>
        </w:rPr>
      </w:pPr>
    </w:p>
    <w:p w14:paraId="6B3A10F3" w14:textId="77777777" w:rsidR="008D0511" w:rsidRDefault="008D0511" w:rsidP="008D0511">
      <w:pPr>
        <w:contextualSpacing/>
        <w:rPr>
          <w:sz w:val="24"/>
          <w:szCs w:val="24"/>
        </w:rPr>
      </w:pPr>
      <w:r>
        <w:rPr>
          <w:sz w:val="24"/>
          <w:szCs w:val="24"/>
        </w:rPr>
        <w:t>Din diagrama de citire de la DS1626 din Figura 3 se observă:</w:t>
      </w:r>
    </w:p>
    <w:p w14:paraId="1B5BB085" w14:textId="73D66060" w:rsidR="008D0511" w:rsidRPr="000E4235" w:rsidRDefault="008D0511" w:rsidP="000E4235">
      <w:pPr>
        <w:pStyle w:val="Listparagraf"/>
        <w:numPr>
          <w:ilvl w:val="0"/>
          <w:numId w:val="39"/>
        </w:numPr>
        <w:rPr>
          <w:sz w:val="24"/>
          <w:szCs w:val="24"/>
        </w:rPr>
      </w:pPr>
      <w:r w:rsidRPr="000E4235">
        <w:rPr>
          <w:sz w:val="24"/>
          <w:szCs w:val="24"/>
        </w:rPr>
        <w:t xml:space="preserve">linia CLK este controlată de master ( </w:t>
      </w:r>
      <w:proofErr w:type="spellStart"/>
      <w:r w:rsidRPr="000E4235">
        <w:rPr>
          <w:sz w:val="24"/>
          <w:szCs w:val="24"/>
        </w:rPr>
        <w:t>Arduino</w:t>
      </w:r>
      <w:proofErr w:type="spellEnd"/>
      <w:r w:rsidRPr="000E4235">
        <w:rPr>
          <w:sz w:val="24"/>
          <w:szCs w:val="24"/>
        </w:rPr>
        <w:t>)</w:t>
      </w:r>
    </w:p>
    <w:p w14:paraId="4AB92055" w14:textId="1897ACF2" w:rsidR="008D0511" w:rsidRPr="000E4235" w:rsidRDefault="008D0511" w:rsidP="000E4235">
      <w:pPr>
        <w:pStyle w:val="Listparagraf"/>
        <w:numPr>
          <w:ilvl w:val="0"/>
          <w:numId w:val="39"/>
        </w:numPr>
        <w:rPr>
          <w:sz w:val="24"/>
          <w:szCs w:val="24"/>
        </w:rPr>
      </w:pPr>
      <w:r w:rsidRPr="000E4235">
        <w:rPr>
          <w:sz w:val="24"/>
          <w:szCs w:val="24"/>
        </w:rPr>
        <w:t xml:space="preserve">linia DQ este bidirecțională și în acest caz, DS1626 transmite date către </w:t>
      </w:r>
      <w:proofErr w:type="spellStart"/>
      <w:r w:rsidRPr="000E4235">
        <w:rPr>
          <w:sz w:val="24"/>
          <w:szCs w:val="24"/>
        </w:rPr>
        <w:t>Arduino</w:t>
      </w:r>
      <w:proofErr w:type="spellEnd"/>
    </w:p>
    <w:p w14:paraId="75731C61" w14:textId="6128C14A" w:rsidR="008D0511" w:rsidRPr="000E4235" w:rsidRDefault="008D0511" w:rsidP="000E4235">
      <w:pPr>
        <w:pStyle w:val="Listparagraf"/>
        <w:numPr>
          <w:ilvl w:val="0"/>
          <w:numId w:val="39"/>
        </w:numPr>
        <w:rPr>
          <w:sz w:val="24"/>
          <w:szCs w:val="24"/>
        </w:rPr>
      </w:pPr>
      <w:r w:rsidRPr="000E4235">
        <w:rPr>
          <w:sz w:val="24"/>
          <w:szCs w:val="24"/>
        </w:rPr>
        <w:t>comunicarea începe după trimiterea comenzii 0xAA (</w:t>
      </w:r>
      <w:proofErr w:type="spellStart"/>
      <w:r w:rsidRPr="000E4235">
        <w:rPr>
          <w:sz w:val="24"/>
          <w:szCs w:val="24"/>
        </w:rPr>
        <w:t>Read</w:t>
      </w:r>
      <w:proofErr w:type="spellEnd"/>
      <w:r w:rsidRPr="000E4235">
        <w:rPr>
          <w:sz w:val="24"/>
          <w:szCs w:val="24"/>
        </w:rPr>
        <w:t xml:space="preserve"> </w:t>
      </w:r>
      <w:proofErr w:type="spellStart"/>
      <w:r w:rsidRPr="000E4235">
        <w:rPr>
          <w:sz w:val="24"/>
          <w:szCs w:val="24"/>
        </w:rPr>
        <w:t>Temperature</w:t>
      </w:r>
      <w:proofErr w:type="spellEnd"/>
      <w:r w:rsidRPr="000E4235">
        <w:rPr>
          <w:sz w:val="24"/>
          <w:szCs w:val="24"/>
        </w:rPr>
        <w:t>)</w:t>
      </w:r>
    </w:p>
    <w:p w14:paraId="3219A0FD" w14:textId="50201D8D" w:rsidR="008D0511" w:rsidRPr="000E4235" w:rsidRDefault="008D0511" w:rsidP="000E4235">
      <w:pPr>
        <w:pStyle w:val="Listparagraf"/>
        <w:numPr>
          <w:ilvl w:val="0"/>
          <w:numId w:val="39"/>
        </w:numPr>
        <w:rPr>
          <w:sz w:val="24"/>
          <w:szCs w:val="24"/>
        </w:rPr>
      </w:pPr>
      <w:r w:rsidRPr="000E4235">
        <w:rPr>
          <w:sz w:val="24"/>
          <w:szCs w:val="24"/>
        </w:rPr>
        <w:t>masterul continuă să trimită CLK și în același timp trimite octeți, iar slave-ul răspunde cu datele reale (p</w:t>
      </w:r>
      <w:r w:rsidR="000E4235" w:rsidRPr="000E4235">
        <w:rPr>
          <w:sz w:val="24"/>
          <w:szCs w:val="24"/>
        </w:rPr>
        <w:t>rimul LSB, apoi ceilalți biți).</w:t>
      </w:r>
    </w:p>
    <w:p w14:paraId="26861187" w14:textId="3461A342" w:rsidR="008D0511" w:rsidRPr="008D0511" w:rsidRDefault="008D0511" w:rsidP="008D0511">
      <w:pPr>
        <w:contextualSpacing/>
        <w:rPr>
          <w:sz w:val="24"/>
          <w:szCs w:val="24"/>
        </w:rPr>
      </w:pPr>
      <w:r w:rsidRPr="008D0511">
        <w:rPr>
          <w:sz w:val="24"/>
          <w:szCs w:val="24"/>
        </w:rPr>
        <w:t xml:space="preserve">Datele de la DS1626 apar pe linia DQ </w:t>
      </w:r>
      <w:r w:rsidR="000E4235">
        <w:rPr>
          <w:sz w:val="24"/>
          <w:szCs w:val="24"/>
        </w:rPr>
        <w:t>imediat după comanda de citire.</w:t>
      </w:r>
    </w:p>
    <w:p w14:paraId="457D297C" w14:textId="25C4A45E" w:rsidR="008D0511" w:rsidRPr="008D0511" w:rsidRDefault="008D0511" w:rsidP="008D0511">
      <w:pPr>
        <w:contextualSpacing/>
        <w:rPr>
          <w:sz w:val="24"/>
          <w:szCs w:val="24"/>
        </w:rPr>
      </w:pPr>
      <w:r>
        <w:rPr>
          <w:sz w:val="24"/>
          <w:szCs w:val="24"/>
        </w:rPr>
        <w:t>Biț</w:t>
      </w:r>
      <w:r w:rsidR="000E4235">
        <w:rPr>
          <w:sz w:val="24"/>
          <w:szCs w:val="24"/>
        </w:rPr>
        <w:t>ii apar pe frontul</w:t>
      </w:r>
      <w:r w:rsidRPr="008D0511">
        <w:rPr>
          <w:sz w:val="24"/>
          <w:szCs w:val="24"/>
        </w:rPr>
        <w:t xml:space="preserve"> descrescător al CLK (</w:t>
      </w:r>
      <w:proofErr w:type="spellStart"/>
      <w:r w:rsidRPr="008D0511">
        <w:rPr>
          <w:sz w:val="24"/>
          <w:szCs w:val="24"/>
        </w:rPr>
        <w:t>falling</w:t>
      </w:r>
      <w:proofErr w:type="spellEnd"/>
      <w:r w:rsidRPr="008D0511">
        <w:rPr>
          <w:sz w:val="24"/>
          <w:szCs w:val="24"/>
        </w:rPr>
        <w:t xml:space="preserve"> </w:t>
      </w:r>
      <w:proofErr w:type="spellStart"/>
      <w:r w:rsidRPr="008D0511">
        <w:rPr>
          <w:sz w:val="24"/>
          <w:szCs w:val="24"/>
        </w:rPr>
        <w:t>edge</w:t>
      </w:r>
      <w:proofErr w:type="spellEnd"/>
      <w:r w:rsidRPr="008D0511">
        <w:rPr>
          <w:sz w:val="24"/>
          <w:szCs w:val="24"/>
        </w:rPr>
        <w:t>) și treb</w:t>
      </w:r>
      <w:r w:rsidR="000E4235">
        <w:rPr>
          <w:sz w:val="24"/>
          <w:szCs w:val="24"/>
        </w:rPr>
        <w:t>uie citiți de master pe frontul crescător (</w:t>
      </w:r>
      <w:proofErr w:type="spellStart"/>
      <w:r w:rsidR="000E4235">
        <w:rPr>
          <w:sz w:val="24"/>
          <w:szCs w:val="24"/>
        </w:rPr>
        <w:t>rising</w:t>
      </w:r>
      <w:proofErr w:type="spellEnd"/>
      <w:r w:rsidR="000E4235">
        <w:rPr>
          <w:sz w:val="24"/>
          <w:szCs w:val="24"/>
        </w:rPr>
        <w:t xml:space="preserve"> </w:t>
      </w:r>
      <w:proofErr w:type="spellStart"/>
      <w:r w:rsidR="000E4235">
        <w:rPr>
          <w:sz w:val="24"/>
          <w:szCs w:val="24"/>
        </w:rPr>
        <w:t>edge</w:t>
      </w:r>
      <w:proofErr w:type="spellEnd"/>
      <w:r w:rsidR="000E4235">
        <w:rPr>
          <w:sz w:val="24"/>
          <w:szCs w:val="24"/>
        </w:rPr>
        <w:t>).</w:t>
      </w:r>
    </w:p>
    <w:p w14:paraId="5966A6B3" w14:textId="08B13C36" w:rsidR="000E4235" w:rsidRPr="000E4235" w:rsidRDefault="008D0511" w:rsidP="000E4235">
      <w:pPr>
        <w:rPr>
          <w:sz w:val="24"/>
          <w:szCs w:val="24"/>
        </w:rPr>
      </w:pPr>
      <w:r w:rsidRPr="008D0511">
        <w:rPr>
          <w:sz w:val="24"/>
          <w:szCs w:val="24"/>
        </w:rPr>
        <w:t>DQ devine activ imediat după primul bit și revine hi-Z</w:t>
      </w:r>
      <w:r w:rsidR="000E4235">
        <w:rPr>
          <w:sz w:val="24"/>
          <w:szCs w:val="24"/>
        </w:rPr>
        <w:t xml:space="preserve">, </w:t>
      </w:r>
      <w:proofErr w:type="spellStart"/>
      <w:r w:rsidR="000E4235">
        <w:t>High</w:t>
      </w:r>
      <w:proofErr w:type="spellEnd"/>
      <w:r w:rsidR="000E4235">
        <w:t xml:space="preserve"> </w:t>
      </w:r>
      <w:proofErr w:type="spellStart"/>
      <w:r w:rsidR="000E4235">
        <w:t>Impedance</w:t>
      </w:r>
      <w:proofErr w:type="spellEnd"/>
      <w:r w:rsidRPr="008D0511">
        <w:rPr>
          <w:sz w:val="24"/>
          <w:szCs w:val="24"/>
        </w:rPr>
        <w:t xml:space="preserve"> (</w:t>
      </w:r>
      <w:proofErr w:type="spellStart"/>
      <w:r w:rsidRPr="008D0511">
        <w:rPr>
          <w:sz w:val="24"/>
          <w:szCs w:val="24"/>
        </w:rPr>
        <w:t>tristate</w:t>
      </w:r>
      <w:proofErr w:type="spellEnd"/>
      <w:r w:rsidRPr="008D0511">
        <w:rPr>
          <w:sz w:val="24"/>
          <w:szCs w:val="24"/>
        </w:rPr>
        <w:t>) la finalul transmiterii.</w:t>
      </w:r>
      <w:r w:rsidR="000E4235">
        <w:rPr>
          <w:sz w:val="24"/>
          <w:szCs w:val="24"/>
        </w:rPr>
        <w:t xml:space="preserve"> </w:t>
      </w:r>
      <w:r w:rsidR="000E4235" w:rsidRPr="000E4235">
        <w:rPr>
          <w:sz w:val="24"/>
          <w:szCs w:val="24"/>
        </w:rPr>
        <w:t>Hi-Z (</w:t>
      </w:r>
      <w:proofErr w:type="spellStart"/>
      <w:r w:rsidR="000E4235" w:rsidRPr="000E4235">
        <w:rPr>
          <w:sz w:val="24"/>
          <w:szCs w:val="24"/>
        </w:rPr>
        <w:t>High</w:t>
      </w:r>
      <w:proofErr w:type="spellEnd"/>
      <w:r w:rsidR="000E4235" w:rsidRPr="000E4235">
        <w:rPr>
          <w:sz w:val="24"/>
          <w:szCs w:val="24"/>
        </w:rPr>
        <w:t xml:space="preserve"> </w:t>
      </w:r>
      <w:proofErr w:type="spellStart"/>
      <w:r w:rsidR="000E4235" w:rsidRPr="000E4235">
        <w:rPr>
          <w:sz w:val="24"/>
          <w:szCs w:val="24"/>
        </w:rPr>
        <w:t>Impedance</w:t>
      </w:r>
      <w:proofErr w:type="spellEnd"/>
      <w:r w:rsidR="000E4235" w:rsidRPr="000E4235">
        <w:rPr>
          <w:sz w:val="24"/>
          <w:szCs w:val="24"/>
        </w:rPr>
        <w:t>) este o stare în care ieșirea unui pin este deconectată electric, permițând altui dispozitiv să folosească aceeași l</w:t>
      </w:r>
      <w:r w:rsidR="000E4235">
        <w:rPr>
          <w:sz w:val="24"/>
          <w:szCs w:val="24"/>
        </w:rPr>
        <w:t>inie fără interferențe, p</w:t>
      </w:r>
      <w:r w:rsidR="000E4235" w:rsidRPr="000E4235">
        <w:rPr>
          <w:sz w:val="24"/>
          <w:szCs w:val="24"/>
        </w:rPr>
        <w:t>inul nu este nici 0 (LOW), nici</w:t>
      </w:r>
      <w:r w:rsidR="000E4235">
        <w:rPr>
          <w:sz w:val="24"/>
          <w:szCs w:val="24"/>
        </w:rPr>
        <w:t xml:space="preserve"> 1 (HIGH). </w:t>
      </w:r>
      <w:r w:rsidR="000E4235" w:rsidRPr="000E4235">
        <w:rPr>
          <w:sz w:val="24"/>
          <w:szCs w:val="24"/>
        </w:rPr>
        <w:t xml:space="preserve"> În cazul interfeței SPI 3-wire, linia de date DQ este partajată între </w:t>
      </w:r>
      <w:proofErr w:type="spellStart"/>
      <w:r w:rsidR="000E4235" w:rsidRPr="000E4235">
        <w:rPr>
          <w:sz w:val="24"/>
          <w:szCs w:val="24"/>
        </w:rPr>
        <w:t>master</w:t>
      </w:r>
      <w:r w:rsidR="000E4235">
        <w:rPr>
          <w:sz w:val="24"/>
          <w:szCs w:val="24"/>
        </w:rPr>
        <w:t>-</w:t>
      </w:r>
      <w:proofErr w:type="spellEnd"/>
      <w:r w:rsidR="000E4235">
        <w:rPr>
          <w:sz w:val="24"/>
          <w:szCs w:val="24"/>
        </w:rPr>
        <w:t xml:space="preserve"> </w:t>
      </w:r>
      <w:proofErr w:type="spellStart"/>
      <w:r w:rsidR="000E4235">
        <w:t>Arduino</w:t>
      </w:r>
      <w:proofErr w:type="spellEnd"/>
      <w:r w:rsidR="000E4235">
        <w:t xml:space="preserve"> (ATmega328P)</w:t>
      </w:r>
      <w:r w:rsidR="000E4235" w:rsidRPr="000E4235">
        <w:rPr>
          <w:sz w:val="24"/>
          <w:szCs w:val="24"/>
        </w:rPr>
        <w:t xml:space="preserve"> și slave</w:t>
      </w:r>
      <w:r w:rsidR="000E4235">
        <w:rPr>
          <w:sz w:val="24"/>
          <w:szCs w:val="24"/>
        </w:rPr>
        <w:t>-DS16269( senzor de temperatură)</w:t>
      </w:r>
      <w:r w:rsidR="000E4235" w:rsidRPr="000E4235">
        <w:rPr>
          <w:sz w:val="24"/>
          <w:szCs w:val="24"/>
        </w:rPr>
        <w:t>, iar fiecare dispozitiv trebuie să seteze linia în Hi-Z atunci când nu transmite. Această tehnică permite comunicația bidirecțională pe un singur fir.</w:t>
      </w:r>
    </w:p>
    <w:p w14:paraId="6DAD4D97" w14:textId="49B237A7" w:rsidR="008D0511" w:rsidRDefault="008D0511" w:rsidP="008D0511">
      <w:pPr>
        <w:contextualSpacing/>
        <w:rPr>
          <w:sz w:val="24"/>
          <w:szCs w:val="24"/>
        </w:rPr>
      </w:pPr>
    </w:p>
    <w:p w14:paraId="125FA7F4" w14:textId="29C1B02B" w:rsidR="000E4235" w:rsidRDefault="000E4235" w:rsidP="000E4235">
      <w:pPr>
        <w:contextualSpacing/>
        <w:jc w:val="center"/>
        <w:rPr>
          <w:sz w:val="24"/>
          <w:szCs w:val="24"/>
        </w:rPr>
      </w:pPr>
      <w:r w:rsidRPr="000E4235">
        <w:rPr>
          <w:b/>
          <w:noProof/>
          <w:sz w:val="24"/>
          <w:szCs w:val="24"/>
        </w:rPr>
        <w:lastRenderedPageBreak/>
        <w:drawing>
          <wp:inline distT="0" distB="0" distL="0" distR="0" wp14:anchorId="06902A9B" wp14:editId="63BF2CA3">
            <wp:extent cx="5972810" cy="2674620"/>
            <wp:effectExtent l="0" t="0" r="8890" b="0"/>
            <wp:docPr id="22" name="I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DB4D" w14:textId="77777777" w:rsidR="000E4235" w:rsidRDefault="000E4235" w:rsidP="000E4235">
      <w:pPr>
        <w:contextualSpacing/>
        <w:jc w:val="center"/>
        <w:rPr>
          <w:sz w:val="24"/>
          <w:szCs w:val="24"/>
        </w:rPr>
      </w:pPr>
    </w:p>
    <w:p w14:paraId="38204920" w14:textId="46741CD8" w:rsidR="000E4235" w:rsidRDefault="000E4235" w:rsidP="000E4235">
      <w:pPr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Figura 4. Diagrama de scriere </w:t>
      </w:r>
      <w:r>
        <w:t>către DS1626</w:t>
      </w:r>
    </w:p>
    <w:p w14:paraId="3F49D404" w14:textId="77777777" w:rsidR="000E4235" w:rsidRDefault="000E4235" w:rsidP="000E4235">
      <w:pPr>
        <w:contextualSpacing/>
        <w:jc w:val="center"/>
        <w:rPr>
          <w:sz w:val="24"/>
          <w:szCs w:val="24"/>
        </w:rPr>
      </w:pPr>
    </w:p>
    <w:p w14:paraId="0E577C64" w14:textId="77777777" w:rsidR="000E4235" w:rsidRPr="000E4235" w:rsidRDefault="000E4235" w:rsidP="000E4235">
      <w:pPr>
        <w:contextualSpacing/>
        <w:rPr>
          <w:sz w:val="24"/>
          <w:szCs w:val="24"/>
        </w:rPr>
      </w:pPr>
    </w:p>
    <w:p w14:paraId="2CAA4CD9" w14:textId="34C23004" w:rsidR="00630C27" w:rsidRPr="00630C27" w:rsidRDefault="00630C27" w:rsidP="00630C27">
      <w:p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În diagrama de scriere </w:t>
      </w:r>
      <w:r>
        <w:t xml:space="preserve">către DS1626 reprezentată în </w:t>
      </w:r>
      <w:r>
        <w:rPr>
          <w:sz w:val="24"/>
          <w:szCs w:val="24"/>
        </w:rPr>
        <w:t xml:space="preserve">Figura 4, se observă că </w:t>
      </w:r>
      <w:proofErr w:type="spellStart"/>
      <w:r>
        <w:rPr>
          <w:sz w:val="24"/>
          <w:szCs w:val="24"/>
        </w:rPr>
        <w:t>Arduino</w:t>
      </w:r>
      <w:proofErr w:type="spellEnd"/>
      <w:r>
        <w:rPr>
          <w:sz w:val="24"/>
          <w:szCs w:val="24"/>
        </w:rPr>
        <w:t xml:space="preserve">( masterul) </w:t>
      </w:r>
      <w:r w:rsidRPr="00630C27">
        <w:rPr>
          <w:sz w:val="24"/>
          <w:szCs w:val="24"/>
        </w:rPr>
        <w:t>transmite date către senzor pe linia DQ.</w:t>
      </w:r>
    </w:p>
    <w:p w14:paraId="32933642" w14:textId="17605D43" w:rsidR="00630C27" w:rsidRPr="00630C27" w:rsidRDefault="00630C27" w:rsidP="00630C27">
      <w:pPr>
        <w:contextualSpacing/>
        <w:rPr>
          <w:sz w:val="24"/>
          <w:szCs w:val="24"/>
        </w:rPr>
      </w:pPr>
      <w:r w:rsidRPr="00630C27">
        <w:rPr>
          <w:sz w:val="24"/>
          <w:szCs w:val="24"/>
        </w:rPr>
        <w:t>Datele sunt valide și captate de slave pe f</w:t>
      </w:r>
      <w:r>
        <w:rPr>
          <w:sz w:val="24"/>
          <w:szCs w:val="24"/>
        </w:rPr>
        <w:t>rontul</w:t>
      </w:r>
      <w:r w:rsidRPr="00630C27">
        <w:rPr>
          <w:sz w:val="24"/>
          <w:szCs w:val="24"/>
        </w:rPr>
        <w:t xml:space="preserve"> crescător al CLK.</w:t>
      </w:r>
    </w:p>
    <w:p w14:paraId="7EBFABD0" w14:textId="77777777" w:rsidR="00630C27" w:rsidRPr="00630C27" w:rsidRDefault="00630C27" w:rsidP="00630C27">
      <w:pPr>
        <w:contextualSpacing/>
        <w:rPr>
          <w:sz w:val="24"/>
          <w:szCs w:val="24"/>
        </w:rPr>
      </w:pPr>
      <w:r w:rsidRPr="00630C27">
        <w:rPr>
          <w:sz w:val="24"/>
          <w:szCs w:val="24"/>
        </w:rPr>
        <w:t>DQ este controlat doar de master în această fază (nu mai este bidirecțional).</w:t>
      </w:r>
    </w:p>
    <w:p w14:paraId="2E387ABD" w14:textId="78F6D44B" w:rsidR="00630C27" w:rsidRPr="00630C27" w:rsidRDefault="00630C27" w:rsidP="00630C27">
      <w:pPr>
        <w:contextualSpacing/>
        <w:rPr>
          <w:sz w:val="24"/>
          <w:szCs w:val="24"/>
        </w:rPr>
      </w:pPr>
      <w:r w:rsidRPr="00630C27">
        <w:rPr>
          <w:sz w:val="24"/>
          <w:szCs w:val="24"/>
        </w:rPr>
        <w:t>Scrierea este folosită când trimiți comenzi (ex: 0x51, 0</w:t>
      </w:r>
      <w:r>
        <w:rPr>
          <w:sz w:val="24"/>
          <w:szCs w:val="24"/>
        </w:rPr>
        <w:t>x0C) .</w:t>
      </w:r>
    </w:p>
    <w:p w14:paraId="16157C8C" w14:textId="61449DCC" w:rsidR="00630C27" w:rsidRPr="00630C27" w:rsidRDefault="00630C27" w:rsidP="00630C27">
      <w:pPr>
        <w:contextualSpacing/>
        <w:rPr>
          <w:sz w:val="24"/>
          <w:szCs w:val="24"/>
        </w:rPr>
      </w:pPr>
      <w:r w:rsidRPr="00630C27">
        <w:rPr>
          <w:sz w:val="24"/>
          <w:szCs w:val="24"/>
        </w:rPr>
        <w:t>Masterul controlează complet DQ în t</w:t>
      </w:r>
      <w:r>
        <w:rPr>
          <w:sz w:val="24"/>
          <w:szCs w:val="24"/>
        </w:rPr>
        <w:t>impul scrierii.</w:t>
      </w:r>
    </w:p>
    <w:p w14:paraId="30DE8106" w14:textId="044FCF7D" w:rsidR="00630C27" w:rsidRPr="00630C27" w:rsidRDefault="00630C27" w:rsidP="00630C27">
      <w:pPr>
        <w:contextualSpacing/>
        <w:rPr>
          <w:sz w:val="24"/>
          <w:szCs w:val="24"/>
        </w:rPr>
      </w:pPr>
      <w:r w:rsidRPr="00630C27">
        <w:rPr>
          <w:sz w:val="24"/>
          <w:szCs w:val="24"/>
        </w:rPr>
        <w:t xml:space="preserve">DS1626 citește datele de pe </w:t>
      </w:r>
      <w:r>
        <w:rPr>
          <w:sz w:val="24"/>
          <w:szCs w:val="24"/>
        </w:rPr>
        <w:t>DQ pe frontul crescător al CLK.</w:t>
      </w:r>
    </w:p>
    <w:p w14:paraId="63088A5C" w14:textId="77777777" w:rsidR="00630C27" w:rsidRDefault="00630C27" w:rsidP="00630C27">
      <w:pPr>
        <w:contextualSpacing/>
        <w:rPr>
          <w:sz w:val="24"/>
          <w:szCs w:val="24"/>
        </w:rPr>
      </w:pPr>
      <w:r w:rsidRPr="00630C27">
        <w:rPr>
          <w:sz w:val="24"/>
          <w:szCs w:val="24"/>
        </w:rPr>
        <w:t xml:space="preserve">După trimiterea comenzii (ex. 0x0C – </w:t>
      </w:r>
      <w:proofErr w:type="spellStart"/>
      <w:r w:rsidRPr="00630C27">
        <w:rPr>
          <w:sz w:val="24"/>
          <w:szCs w:val="24"/>
        </w:rPr>
        <w:t>Write</w:t>
      </w:r>
      <w:proofErr w:type="spellEnd"/>
      <w:r w:rsidRPr="00630C27">
        <w:rPr>
          <w:sz w:val="24"/>
          <w:szCs w:val="24"/>
        </w:rPr>
        <w:t xml:space="preserve"> </w:t>
      </w:r>
      <w:proofErr w:type="spellStart"/>
      <w:r w:rsidRPr="00630C27">
        <w:rPr>
          <w:sz w:val="24"/>
          <w:szCs w:val="24"/>
        </w:rPr>
        <w:t>Config</w:t>
      </w:r>
      <w:proofErr w:type="spellEnd"/>
      <w:r w:rsidRPr="00630C27">
        <w:rPr>
          <w:sz w:val="24"/>
          <w:szCs w:val="24"/>
        </w:rPr>
        <w:t>), se pot trimite 1 sau 2 octeți de date.</w:t>
      </w:r>
    </w:p>
    <w:p w14:paraId="3B6F34B9" w14:textId="77777777" w:rsidR="00AF582F" w:rsidRDefault="00AF582F" w:rsidP="00630C27">
      <w:pPr>
        <w:contextualSpacing/>
        <w:rPr>
          <w:sz w:val="24"/>
          <w:szCs w:val="24"/>
        </w:rPr>
      </w:pPr>
    </w:p>
    <w:p w14:paraId="7CF829A6" w14:textId="2137124F" w:rsidR="00AF582F" w:rsidRPr="0072687C" w:rsidRDefault="00AF582F" w:rsidP="00AF582F">
      <w:pPr>
        <w:pStyle w:val="Titlu3"/>
        <w:rPr>
          <w:rFonts w:ascii="Times New Roman" w:hAnsi="Times New Roman" w:cs="Times New Roman"/>
          <w:color w:val="auto"/>
        </w:rPr>
      </w:pPr>
      <w:bookmarkStart w:id="5" w:name="_Toc202075468"/>
      <w:bookmarkStart w:id="6" w:name="_Toc202075703"/>
      <w:bookmarkStart w:id="7" w:name="_Toc202080075"/>
      <w:r w:rsidRPr="0072687C">
        <w:rPr>
          <w:rStyle w:val="Robust"/>
          <w:rFonts w:ascii="Times New Roman" w:hAnsi="Times New Roman" w:cs="Times New Roman"/>
          <w:b w:val="0"/>
          <w:bCs w:val="0"/>
          <w:color w:val="auto"/>
        </w:rPr>
        <w:t>Ordinea octeților în mesaj pentru citire/</w:t>
      </w:r>
      <w:r w:rsidR="0072687C">
        <w:rPr>
          <w:rStyle w:val="Robust"/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72687C">
        <w:rPr>
          <w:rStyle w:val="Robust"/>
          <w:rFonts w:ascii="Times New Roman" w:hAnsi="Times New Roman" w:cs="Times New Roman"/>
          <w:b w:val="0"/>
          <w:bCs w:val="0"/>
          <w:color w:val="auto"/>
        </w:rPr>
        <w:t>scriere registru:</w:t>
      </w:r>
      <w:bookmarkEnd w:id="5"/>
      <w:bookmarkEnd w:id="6"/>
      <w:bookmarkEnd w:id="7"/>
    </w:p>
    <w:p w14:paraId="5762D1F2" w14:textId="77777777" w:rsidR="00AF582F" w:rsidRPr="00AF582F" w:rsidRDefault="00AF582F" w:rsidP="00AF582F">
      <w:pPr>
        <w:pStyle w:val="NormalWeb"/>
        <w:numPr>
          <w:ilvl w:val="0"/>
          <w:numId w:val="41"/>
        </w:numPr>
      </w:pPr>
      <w:proofErr w:type="spellStart"/>
      <w:r w:rsidRPr="00AF582F">
        <w:t>Pentru</w:t>
      </w:r>
      <w:proofErr w:type="spellEnd"/>
      <w:r w:rsidRPr="00AF582F">
        <w:t xml:space="preserve"> </w:t>
      </w:r>
      <w:proofErr w:type="spellStart"/>
      <w:r w:rsidRPr="00AF582F">
        <w:rPr>
          <w:rStyle w:val="Robust"/>
          <w:b w:val="0"/>
        </w:rPr>
        <w:t>citire</w:t>
      </w:r>
      <w:proofErr w:type="spellEnd"/>
      <w:r w:rsidRPr="00AF582F">
        <w:t xml:space="preserve">, </w:t>
      </w:r>
      <w:proofErr w:type="spellStart"/>
      <w:r w:rsidRPr="00AF582F">
        <w:t>secvența</w:t>
      </w:r>
      <w:proofErr w:type="spellEnd"/>
      <w:r w:rsidRPr="00AF582F">
        <w:t xml:space="preserve"> </w:t>
      </w:r>
      <w:proofErr w:type="spellStart"/>
      <w:r w:rsidRPr="00AF582F">
        <w:t>generală</w:t>
      </w:r>
      <w:proofErr w:type="spellEnd"/>
      <w:r w:rsidRPr="00AF582F">
        <w:t xml:space="preserve"> </w:t>
      </w:r>
      <w:proofErr w:type="spellStart"/>
      <w:r w:rsidRPr="00AF582F">
        <w:t>este</w:t>
      </w:r>
      <w:proofErr w:type="spellEnd"/>
      <w:r w:rsidRPr="00AF582F">
        <w:t>:</w:t>
      </w:r>
    </w:p>
    <w:p w14:paraId="051D0882" w14:textId="2925DFED" w:rsidR="00AF582F" w:rsidRPr="00AF582F" w:rsidRDefault="00AF582F" w:rsidP="00AF582F">
      <w:pPr>
        <w:pStyle w:val="NormalWeb"/>
        <w:numPr>
          <w:ilvl w:val="1"/>
          <w:numId w:val="40"/>
        </w:numPr>
      </w:pPr>
      <w:r>
        <w:t xml:space="preserve">Se </w:t>
      </w:r>
      <w:proofErr w:type="spellStart"/>
      <w:r>
        <w:t>activează</w:t>
      </w:r>
      <w:proofErr w:type="spellEnd"/>
      <w:r w:rsidRPr="00AF582F">
        <w:t xml:space="preserve"> RST (HIGH)</w:t>
      </w:r>
    </w:p>
    <w:p w14:paraId="45DC23AA" w14:textId="79D0C185" w:rsidR="00AF582F" w:rsidRPr="00AF582F" w:rsidRDefault="00AF582F" w:rsidP="00AF582F">
      <w:pPr>
        <w:pStyle w:val="NormalWeb"/>
        <w:numPr>
          <w:ilvl w:val="1"/>
          <w:numId w:val="40"/>
        </w:numPr>
        <w:rPr>
          <w:lang w:val="fr-BE"/>
        </w:rPr>
      </w:pPr>
      <w:r>
        <w:rPr>
          <w:lang w:val="fr-BE"/>
        </w:rPr>
        <w:t xml:space="preserve">Se </w:t>
      </w:r>
      <w:proofErr w:type="spellStart"/>
      <w:r>
        <w:rPr>
          <w:lang w:val="fr-BE"/>
        </w:rPr>
        <w:t>trimite</w:t>
      </w:r>
      <w:proofErr w:type="spellEnd"/>
      <w:r w:rsidRPr="00AF582F">
        <w:rPr>
          <w:lang w:val="fr-BE"/>
        </w:rPr>
        <w:t xml:space="preserve"> </w:t>
      </w:r>
      <w:proofErr w:type="spellStart"/>
      <w:r w:rsidRPr="00AF582F">
        <w:rPr>
          <w:lang w:val="fr-BE"/>
        </w:rPr>
        <w:t>comanda</w:t>
      </w:r>
      <w:proofErr w:type="spellEnd"/>
      <w:r w:rsidRPr="00AF582F">
        <w:rPr>
          <w:lang w:val="fr-BE"/>
        </w:rPr>
        <w:t xml:space="preserve"> (</w:t>
      </w:r>
      <w:r w:rsidRPr="00AF582F">
        <w:rPr>
          <w:rStyle w:val="CodHTML"/>
          <w:rFonts w:ascii="Times New Roman" w:hAnsi="Times New Roman" w:cs="Times New Roman"/>
          <w:sz w:val="24"/>
          <w:szCs w:val="24"/>
          <w:lang w:val="fr-BE"/>
        </w:rPr>
        <w:t>READ TEMP</w:t>
      </w:r>
      <w:r w:rsidRPr="00AF582F">
        <w:rPr>
          <w:lang w:val="fr-BE"/>
        </w:rPr>
        <w:t xml:space="preserve">, de </w:t>
      </w:r>
      <w:proofErr w:type="spellStart"/>
      <w:r w:rsidRPr="00AF582F">
        <w:rPr>
          <w:lang w:val="fr-BE"/>
        </w:rPr>
        <w:t>exemplu</w:t>
      </w:r>
      <w:proofErr w:type="spellEnd"/>
      <w:r w:rsidRPr="00AF582F">
        <w:rPr>
          <w:lang w:val="fr-BE"/>
        </w:rPr>
        <w:t xml:space="preserve">: </w:t>
      </w:r>
      <w:r w:rsidRPr="00AF582F">
        <w:rPr>
          <w:rStyle w:val="CodHTML"/>
          <w:rFonts w:ascii="Times New Roman" w:hAnsi="Times New Roman" w:cs="Times New Roman"/>
          <w:sz w:val="24"/>
          <w:szCs w:val="24"/>
          <w:lang w:val="fr-BE"/>
        </w:rPr>
        <w:t>0xAA</w:t>
      </w:r>
      <w:r w:rsidRPr="00AF582F">
        <w:rPr>
          <w:lang w:val="fr-BE"/>
        </w:rPr>
        <w:t>)</w:t>
      </w:r>
    </w:p>
    <w:p w14:paraId="295112B1" w14:textId="425D4C05" w:rsidR="00AF582F" w:rsidRPr="00AF582F" w:rsidRDefault="00AF582F" w:rsidP="00AF582F">
      <w:pPr>
        <w:pStyle w:val="NormalWeb"/>
        <w:numPr>
          <w:ilvl w:val="1"/>
          <w:numId w:val="40"/>
        </w:numPr>
        <w:rPr>
          <w:lang w:val="fr-BE"/>
        </w:rPr>
      </w:pPr>
      <w:r>
        <w:rPr>
          <w:lang w:val="fr-BE"/>
        </w:rPr>
        <w:t xml:space="preserve">Se </w:t>
      </w:r>
      <w:proofErr w:type="spellStart"/>
      <w:r>
        <w:rPr>
          <w:lang w:val="fr-BE"/>
        </w:rPr>
        <w:t>primesc</w:t>
      </w:r>
      <w:proofErr w:type="spellEnd"/>
      <w:r w:rsidRPr="00AF582F">
        <w:rPr>
          <w:lang w:val="fr-BE"/>
        </w:rPr>
        <w:t xml:space="preserve"> 2 </w:t>
      </w:r>
      <w:proofErr w:type="spellStart"/>
      <w:r w:rsidRPr="00AF582F">
        <w:rPr>
          <w:lang w:val="fr-BE"/>
        </w:rPr>
        <w:t>octeți</w:t>
      </w:r>
      <w:proofErr w:type="spellEnd"/>
      <w:r w:rsidRPr="00AF582F">
        <w:rPr>
          <w:lang w:val="fr-BE"/>
        </w:rPr>
        <w:t xml:space="preserve"> de la </w:t>
      </w:r>
      <w:proofErr w:type="spellStart"/>
      <w:r w:rsidRPr="00AF582F">
        <w:rPr>
          <w:lang w:val="fr-BE"/>
        </w:rPr>
        <w:t>senzor</w:t>
      </w:r>
      <w:proofErr w:type="spellEnd"/>
      <w:r w:rsidRPr="00AF582F">
        <w:rPr>
          <w:lang w:val="fr-BE"/>
        </w:rPr>
        <w:t xml:space="preserve">: LSB </w:t>
      </w:r>
      <w:proofErr w:type="spellStart"/>
      <w:r w:rsidRPr="00AF582F">
        <w:rPr>
          <w:lang w:val="fr-BE"/>
        </w:rPr>
        <w:t>și</w:t>
      </w:r>
      <w:proofErr w:type="spellEnd"/>
      <w:r w:rsidRPr="00AF582F">
        <w:rPr>
          <w:lang w:val="fr-BE"/>
        </w:rPr>
        <w:t xml:space="preserve"> </w:t>
      </w:r>
      <w:proofErr w:type="spellStart"/>
      <w:r w:rsidRPr="00AF582F">
        <w:rPr>
          <w:lang w:val="fr-BE"/>
        </w:rPr>
        <w:t>apoi</w:t>
      </w:r>
      <w:proofErr w:type="spellEnd"/>
      <w:r w:rsidRPr="00AF582F">
        <w:rPr>
          <w:lang w:val="fr-BE"/>
        </w:rPr>
        <w:t xml:space="preserve"> MSB (de </w:t>
      </w:r>
      <w:proofErr w:type="spellStart"/>
      <w:r w:rsidRPr="00AF582F">
        <w:rPr>
          <w:lang w:val="fr-BE"/>
        </w:rPr>
        <w:t>fapt</w:t>
      </w:r>
      <w:proofErr w:type="spellEnd"/>
      <w:r w:rsidRPr="00AF582F">
        <w:rPr>
          <w:lang w:val="fr-BE"/>
        </w:rPr>
        <w:t xml:space="preserve">, e </w:t>
      </w:r>
      <w:proofErr w:type="spellStart"/>
      <w:r w:rsidRPr="00AF582F">
        <w:rPr>
          <w:lang w:val="fr-BE"/>
        </w:rPr>
        <w:t>doar</w:t>
      </w:r>
      <w:proofErr w:type="spellEnd"/>
      <w:r w:rsidRPr="00AF582F">
        <w:rPr>
          <w:lang w:val="fr-BE"/>
        </w:rPr>
        <w:t xml:space="preserve"> MSB </w:t>
      </w:r>
      <w:proofErr w:type="spellStart"/>
      <w:r w:rsidRPr="00AF582F">
        <w:rPr>
          <w:lang w:val="fr-BE"/>
        </w:rPr>
        <w:t>semnificativ</w:t>
      </w:r>
      <w:proofErr w:type="spellEnd"/>
      <w:r w:rsidRPr="00AF582F">
        <w:rPr>
          <w:lang w:val="fr-BE"/>
        </w:rPr>
        <w:t xml:space="preserve">, dar vin </w:t>
      </w:r>
      <w:proofErr w:type="spellStart"/>
      <w:r w:rsidRPr="00AF582F">
        <w:rPr>
          <w:lang w:val="fr-BE"/>
        </w:rPr>
        <w:t>amândoi</w:t>
      </w:r>
      <w:proofErr w:type="spellEnd"/>
      <w:r w:rsidRPr="00AF582F">
        <w:rPr>
          <w:lang w:val="fr-BE"/>
        </w:rPr>
        <w:t>)</w:t>
      </w:r>
    </w:p>
    <w:p w14:paraId="2646D34A" w14:textId="77777777" w:rsidR="00AF582F" w:rsidRPr="00AF582F" w:rsidRDefault="00AF582F" w:rsidP="00AF582F">
      <w:pPr>
        <w:pStyle w:val="NormalWeb"/>
        <w:numPr>
          <w:ilvl w:val="0"/>
          <w:numId w:val="41"/>
        </w:numPr>
      </w:pPr>
      <w:proofErr w:type="spellStart"/>
      <w:r w:rsidRPr="00AF582F">
        <w:t>Pentru</w:t>
      </w:r>
      <w:proofErr w:type="spellEnd"/>
      <w:r w:rsidRPr="00AF582F">
        <w:t xml:space="preserve"> </w:t>
      </w:r>
      <w:proofErr w:type="spellStart"/>
      <w:r w:rsidRPr="00AF582F">
        <w:rPr>
          <w:rStyle w:val="Robust"/>
          <w:b w:val="0"/>
        </w:rPr>
        <w:t>scriere</w:t>
      </w:r>
      <w:proofErr w:type="spellEnd"/>
      <w:r w:rsidRPr="00AF582F">
        <w:t xml:space="preserve">, </w:t>
      </w:r>
      <w:proofErr w:type="spellStart"/>
      <w:r w:rsidRPr="00AF582F">
        <w:t>trimiți</w:t>
      </w:r>
      <w:proofErr w:type="spellEnd"/>
      <w:r w:rsidRPr="00AF582F">
        <w:t>:</w:t>
      </w:r>
    </w:p>
    <w:p w14:paraId="06248033" w14:textId="77777777" w:rsidR="00AF582F" w:rsidRPr="00AF582F" w:rsidRDefault="00AF582F" w:rsidP="00AF582F">
      <w:pPr>
        <w:pStyle w:val="NormalWeb"/>
        <w:numPr>
          <w:ilvl w:val="1"/>
          <w:numId w:val="40"/>
        </w:numPr>
      </w:pPr>
      <w:proofErr w:type="spellStart"/>
      <w:r w:rsidRPr="00AF582F">
        <w:t>Comandă</w:t>
      </w:r>
      <w:proofErr w:type="spellEnd"/>
      <w:r w:rsidRPr="00AF582F">
        <w:t xml:space="preserve"> (ex: </w:t>
      </w:r>
      <w:r w:rsidRPr="00AF582F">
        <w:rPr>
          <w:rStyle w:val="CodHTML"/>
          <w:rFonts w:ascii="Times New Roman" w:hAnsi="Times New Roman" w:cs="Times New Roman"/>
          <w:sz w:val="24"/>
          <w:szCs w:val="24"/>
        </w:rPr>
        <w:t>Write TH</w:t>
      </w:r>
      <w:r w:rsidRPr="00AF582F">
        <w:t xml:space="preserve">, </w:t>
      </w:r>
      <w:r w:rsidRPr="00AF582F">
        <w:rPr>
          <w:rStyle w:val="CodHTML"/>
          <w:rFonts w:ascii="Times New Roman" w:hAnsi="Times New Roman" w:cs="Times New Roman"/>
          <w:sz w:val="24"/>
          <w:szCs w:val="24"/>
        </w:rPr>
        <w:t>0x01</w:t>
      </w:r>
      <w:r w:rsidRPr="00AF582F">
        <w:t>)</w:t>
      </w:r>
    </w:p>
    <w:p w14:paraId="4156CE7D" w14:textId="77777777" w:rsidR="00AF582F" w:rsidRPr="00AF582F" w:rsidRDefault="00AF582F" w:rsidP="00AF582F">
      <w:pPr>
        <w:pStyle w:val="NormalWeb"/>
        <w:numPr>
          <w:ilvl w:val="1"/>
          <w:numId w:val="40"/>
        </w:numPr>
      </w:pPr>
      <w:r w:rsidRPr="00AF582F">
        <w:t xml:space="preserve">1 </w:t>
      </w:r>
      <w:proofErr w:type="spellStart"/>
      <w:r w:rsidRPr="00AF582F">
        <w:t>sau</w:t>
      </w:r>
      <w:proofErr w:type="spellEnd"/>
      <w:r w:rsidRPr="00AF582F">
        <w:t xml:space="preserve"> 2 </w:t>
      </w:r>
      <w:proofErr w:type="spellStart"/>
      <w:r w:rsidRPr="00AF582F">
        <w:t>octeți</w:t>
      </w:r>
      <w:proofErr w:type="spellEnd"/>
      <w:r w:rsidRPr="00AF582F">
        <w:t xml:space="preserve"> de date</w:t>
      </w:r>
    </w:p>
    <w:p w14:paraId="344661B1" w14:textId="77777777" w:rsidR="00AF582F" w:rsidRDefault="00AF582F" w:rsidP="00630C27">
      <w:pPr>
        <w:contextualSpacing/>
        <w:rPr>
          <w:sz w:val="24"/>
          <w:szCs w:val="24"/>
        </w:rPr>
      </w:pPr>
    </w:p>
    <w:p w14:paraId="6C56424E" w14:textId="77777777" w:rsidR="00630C27" w:rsidRDefault="00630C27" w:rsidP="00630C27">
      <w:pPr>
        <w:contextualSpacing/>
        <w:rPr>
          <w:sz w:val="24"/>
          <w:szCs w:val="24"/>
        </w:rPr>
      </w:pPr>
    </w:p>
    <w:p w14:paraId="443AADFC" w14:textId="09304436" w:rsidR="00630C27" w:rsidRDefault="00630C27" w:rsidP="00630C27">
      <w:pPr>
        <w:contextualSpacing/>
        <w:jc w:val="center"/>
        <w:rPr>
          <w:sz w:val="24"/>
          <w:szCs w:val="24"/>
        </w:rPr>
      </w:pPr>
      <w:r w:rsidRPr="00630C27">
        <w:rPr>
          <w:noProof/>
          <w:sz w:val="24"/>
          <w:szCs w:val="24"/>
        </w:rPr>
        <w:drawing>
          <wp:inline distT="0" distB="0" distL="0" distR="0" wp14:anchorId="1BB570A2" wp14:editId="1AAEC65A">
            <wp:extent cx="5972810" cy="1123315"/>
            <wp:effectExtent l="0" t="0" r="8890" b="635"/>
            <wp:docPr id="23" name="I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39D2" w14:textId="1042FFF0" w:rsidR="00630C27" w:rsidRPr="00630C27" w:rsidRDefault="00630C27" w:rsidP="00630C27">
      <w:pPr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Figura 5. Ordinea biților</w:t>
      </w:r>
    </w:p>
    <w:p w14:paraId="6CBD135D" w14:textId="14AB855E" w:rsidR="008D0511" w:rsidRDefault="008D0511" w:rsidP="003636A9">
      <w:pPr>
        <w:contextualSpacing/>
        <w:rPr>
          <w:sz w:val="24"/>
          <w:szCs w:val="24"/>
        </w:rPr>
      </w:pPr>
    </w:p>
    <w:p w14:paraId="75615B13" w14:textId="45B2F073" w:rsidR="00630C27" w:rsidRDefault="00630C27" w:rsidP="003636A9">
      <w:pPr>
        <w:contextualSpacing/>
        <w:rPr>
          <w:sz w:val="24"/>
          <w:szCs w:val="24"/>
        </w:rPr>
      </w:pPr>
      <w:r>
        <w:rPr>
          <w:sz w:val="24"/>
          <w:szCs w:val="24"/>
        </w:rPr>
        <w:t>Din Figura 5 se reliefează faptul că primul bit este LSB (</w:t>
      </w:r>
      <w:proofErr w:type="spellStart"/>
      <w:r>
        <w:rPr>
          <w:sz w:val="24"/>
          <w:szCs w:val="24"/>
        </w:rPr>
        <w:t>LSB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First</w:t>
      </w:r>
      <w:proofErr w:type="spellEnd"/>
      <w:r>
        <w:rPr>
          <w:sz w:val="24"/>
          <w:szCs w:val="24"/>
        </w:rPr>
        <w:t>).</w:t>
      </w:r>
    </w:p>
    <w:p w14:paraId="4CFDF528" w14:textId="77777777" w:rsidR="00630C27" w:rsidRDefault="00630C27" w:rsidP="003636A9">
      <w:pPr>
        <w:contextualSpacing/>
        <w:rPr>
          <w:sz w:val="24"/>
          <w:szCs w:val="24"/>
        </w:rPr>
      </w:pPr>
    </w:p>
    <w:p w14:paraId="4192095E" w14:textId="77777777" w:rsidR="00E65DFB" w:rsidRDefault="00E65DFB" w:rsidP="003636A9">
      <w:pPr>
        <w:contextualSpacing/>
        <w:rPr>
          <w:sz w:val="24"/>
          <w:szCs w:val="24"/>
        </w:rPr>
      </w:pPr>
    </w:p>
    <w:p w14:paraId="7CBF3B59" w14:textId="39C86A9E" w:rsidR="00630C27" w:rsidRDefault="00AF582F" w:rsidP="00AF582F">
      <w:pPr>
        <w:contextualSpacing/>
        <w:jc w:val="center"/>
        <w:rPr>
          <w:sz w:val="24"/>
          <w:szCs w:val="24"/>
        </w:rPr>
      </w:pPr>
      <w:r w:rsidRPr="00AF582F">
        <w:rPr>
          <w:noProof/>
          <w:sz w:val="24"/>
          <w:szCs w:val="24"/>
        </w:rPr>
        <w:drawing>
          <wp:inline distT="0" distB="0" distL="0" distR="0" wp14:anchorId="27F76768" wp14:editId="5946D41A">
            <wp:extent cx="5972810" cy="2764790"/>
            <wp:effectExtent l="0" t="0" r="8890" b="0"/>
            <wp:docPr id="24" name="I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C2B0" w14:textId="24A7A694" w:rsidR="00AF582F" w:rsidRDefault="00AF582F" w:rsidP="00AF582F">
      <w:pPr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Figura 6. Relația temperatura/ date intre rezoluția de 12 biți</w:t>
      </w:r>
    </w:p>
    <w:p w14:paraId="49654C87" w14:textId="77777777" w:rsidR="00E65DFB" w:rsidRDefault="00E65DFB" w:rsidP="00AF582F">
      <w:pPr>
        <w:contextualSpacing/>
        <w:jc w:val="center"/>
        <w:rPr>
          <w:sz w:val="24"/>
          <w:szCs w:val="24"/>
        </w:rPr>
      </w:pPr>
    </w:p>
    <w:p w14:paraId="2832F986" w14:textId="469B4B2B" w:rsidR="00246941" w:rsidRDefault="00E65DFB" w:rsidP="00AF582F">
      <w:pPr>
        <w:contextualSpacing/>
        <w:jc w:val="center"/>
        <w:rPr>
          <w:sz w:val="24"/>
          <w:szCs w:val="24"/>
        </w:rPr>
      </w:pPr>
      <w:r w:rsidRPr="00E65DFB">
        <w:rPr>
          <w:noProof/>
          <w:sz w:val="24"/>
          <w:szCs w:val="24"/>
        </w:rPr>
        <w:drawing>
          <wp:inline distT="0" distB="0" distL="0" distR="0" wp14:anchorId="4BDCBB46" wp14:editId="6E094358">
            <wp:extent cx="5972810" cy="1014730"/>
            <wp:effectExtent l="0" t="0" r="8890" b="0"/>
            <wp:docPr id="26" name="I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7BC7" w14:textId="61832AFC" w:rsidR="00E65DFB" w:rsidRDefault="00E65DFB" w:rsidP="00AF582F">
      <w:pPr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Figura 7. Registru de configurare</w:t>
      </w:r>
    </w:p>
    <w:p w14:paraId="6F821964" w14:textId="6D14F4D5" w:rsidR="00246941" w:rsidRDefault="00246941" w:rsidP="00AF582F">
      <w:pPr>
        <w:contextualSpacing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5D8FB45" wp14:editId="6EC047D5">
            <wp:extent cx="5977255" cy="3359287"/>
            <wp:effectExtent l="0" t="0" r="4445" b="0"/>
            <wp:docPr id="846548446" name="Imagine 846548446" descr="C:\Users\Andreea\AppData\Local\Packages\5319275A.WhatsAppDesktop_cv1g1gvanyjgm\TempState\97788494D0CB9C4AD37AF9A76290B361\Imagine WhatsApp 2025-06-29 la 07.57.08_324546f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ndreea\AppData\Local\Packages\5319275A.WhatsAppDesktop_cv1g1gvanyjgm\TempState\97788494D0CB9C4AD37AF9A76290B361\Imagine WhatsApp 2025-06-29 la 07.57.08_324546fe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255" cy="3359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0A545" w14:textId="4B97D5AC" w:rsidR="00246941" w:rsidRDefault="00246941" w:rsidP="00AF582F">
      <w:pPr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Figura 8. Lab07 - </w:t>
      </w:r>
      <w:proofErr w:type="spellStart"/>
      <w:r>
        <w:rPr>
          <w:sz w:val="24"/>
          <w:szCs w:val="24"/>
        </w:rPr>
        <w:t>Little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Endian</w:t>
      </w:r>
      <w:proofErr w:type="spellEnd"/>
    </w:p>
    <w:p w14:paraId="5801719C" w14:textId="77777777" w:rsidR="00246941" w:rsidRDefault="00246941" w:rsidP="00AF582F">
      <w:pPr>
        <w:contextualSpacing/>
        <w:jc w:val="center"/>
        <w:rPr>
          <w:sz w:val="24"/>
          <w:szCs w:val="24"/>
        </w:rPr>
      </w:pPr>
    </w:p>
    <w:p w14:paraId="4EAE53CE" w14:textId="4EFD891E" w:rsidR="00AF582F" w:rsidRDefault="00246941" w:rsidP="003636A9">
      <w:pPr>
        <w:contextualSpacing/>
        <w:rPr>
          <w:sz w:val="24"/>
          <w:szCs w:val="24"/>
        </w:rPr>
      </w:pPr>
      <w:r>
        <w:rPr>
          <w:sz w:val="24"/>
          <w:szCs w:val="24"/>
        </w:rPr>
        <w:t>Octetul mai semnificativ dintr-o variabilă se află la o adresă superioară.</w:t>
      </w:r>
    </w:p>
    <w:p w14:paraId="106A0990" w14:textId="77777777" w:rsidR="00246941" w:rsidRDefault="00246941" w:rsidP="003636A9">
      <w:pPr>
        <w:contextualSpacing/>
        <w:rPr>
          <w:sz w:val="24"/>
          <w:szCs w:val="24"/>
        </w:rPr>
      </w:pPr>
    </w:p>
    <w:p w14:paraId="4AC2021E" w14:textId="4634C40A" w:rsidR="00AF582F" w:rsidRDefault="00AF582F" w:rsidP="00AF582F">
      <w:pPr>
        <w:contextualSpacing/>
        <w:rPr>
          <w:sz w:val="24"/>
          <w:szCs w:val="24"/>
        </w:rPr>
      </w:pPr>
      <w:r>
        <w:rPr>
          <w:sz w:val="24"/>
          <w:szCs w:val="24"/>
        </w:rPr>
        <w:t>Astfel, o</w:t>
      </w:r>
      <w:r w:rsidRPr="00AF582F">
        <w:rPr>
          <w:sz w:val="24"/>
          <w:szCs w:val="24"/>
        </w:rPr>
        <w:t>rdinea octeților la citire din registrul de temperatură:</w:t>
      </w:r>
      <w:r>
        <w:rPr>
          <w:sz w:val="24"/>
          <w:szCs w:val="24"/>
        </w:rPr>
        <w:t xml:space="preserve"> mai </w:t>
      </w:r>
      <w:r w:rsidRPr="00AF582F">
        <w:rPr>
          <w:sz w:val="24"/>
          <w:szCs w:val="24"/>
        </w:rPr>
        <w:t>întâi</w:t>
      </w:r>
      <w:r>
        <w:rPr>
          <w:sz w:val="24"/>
          <w:szCs w:val="24"/>
        </w:rPr>
        <w:t xml:space="preserve"> se citește LSB, apoi MSB.</w:t>
      </w:r>
    </w:p>
    <w:p w14:paraId="79F06CE9" w14:textId="77777777" w:rsidR="00AF582F" w:rsidRDefault="00AF582F" w:rsidP="00AF582F">
      <w:pPr>
        <w:contextualSpacing/>
        <w:rPr>
          <w:sz w:val="24"/>
          <w:szCs w:val="24"/>
        </w:rPr>
      </w:pPr>
    </w:p>
    <w:p w14:paraId="242115A2" w14:textId="77777777" w:rsidR="00AF582F" w:rsidRPr="00AF582F" w:rsidRDefault="00AF582F" w:rsidP="00AF582F">
      <w:pPr>
        <w:contextualSpacing/>
        <w:rPr>
          <w:sz w:val="24"/>
          <w:szCs w:val="24"/>
          <w:lang w:val="en-GB"/>
        </w:rPr>
      </w:pPr>
      <w:proofErr w:type="spellStart"/>
      <w:r w:rsidRPr="00AF582F">
        <w:rPr>
          <w:sz w:val="24"/>
          <w:szCs w:val="24"/>
          <w:lang w:val="en-GB"/>
        </w:rPr>
        <w:t>Polaritatea</w:t>
      </w:r>
      <w:proofErr w:type="spellEnd"/>
      <w:r w:rsidRPr="00AF582F">
        <w:rPr>
          <w:sz w:val="24"/>
          <w:szCs w:val="24"/>
          <w:lang w:val="en-GB"/>
        </w:rPr>
        <w:t xml:space="preserve"> </w:t>
      </w:r>
      <w:proofErr w:type="spellStart"/>
      <w:r w:rsidRPr="00AF582F">
        <w:rPr>
          <w:sz w:val="24"/>
          <w:szCs w:val="24"/>
          <w:lang w:val="en-GB"/>
        </w:rPr>
        <w:t>pinului</w:t>
      </w:r>
      <w:proofErr w:type="spellEnd"/>
      <w:r w:rsidRPr="00AF582F">
        <w:rPr>
          <w:sz w:val="24"/>
          <w:szCs w:val="24"/>
          <w:lang w:val="en-GB"/>
        </w:rPr>
        <w:t xml:space="preserve"> SS / RST (chip select):</w:t>
      </w:r>
    </w:p>
    <w:p w14:paraId="6BC993FB" w14:textId="5B174881" w:rsidR="00AF582F" w:rsidRPr="00AF582F" w:rsidRDefault="00AF582F" w:rsidP="00AF582F">
      <w:pPr>
        <w:contextualSpacing/>
        <w:rPr>
          <w:sz w:val="24"/>
          <w:szCs w:val="24"/>
          <w:lang w:val="en-GB"/>
        </w:rPr>
      </w:pPr>
      <w:r w:rsidRPr="00AF582F">
        <w:rPr>
          <w:sz w:val="24"/>
          <w:szCs w:val="24"/>
          <w:lang w:val="en-GB"/>
        </w:rPr>
        <w:t xml:space="preserve">DS1626 are </w:t>
      </w:r>
      <w:proofErr w:type="spellStart"/>
      <w:r w:rsidRPr="00AF582F">
        <w:rPr>
          <w:sz w:val="24"/>
          <w:szCs w:val="24"/>
          <w:lang w:val="en-GB"/>
        </w:rPr>
        <w:t>pinul</w:t>
      </w:r>
      <w:proofErr w:type="spellEnd"/>
      <w:r w:rsidRPr="00AF582F">
        <w:rPr>
          <w:sz w:val="24"/>
          <w:szCs w:val="24"/>
          <w:lang w:val="en-GB"/>
        </w:rPr>
        <w:t xml:space="preserve"> RST, ca</w:t>
      </w:r>
      <w:r>
        <w:rPr>
          <w:sz w:val="24"/>
          <w:szCs w:val="24"/>
          <w:lang w:val="en-GB"/>
        </w:rPr>
        <w:t xml:space="preserve">re </w:t>
      </w:r>
      <w:proofErr w:type="spellStart"/>
      <w:r>
        <w:rPr>
          <w:sz w:val="24"/>
          <w:szCs w:val="24"/>
          <w:lang w:val="en-GB"/>
        </w:rPr>
        <w:t>funcționează</w:t>
      </w:r>
      <w:proofErr w:type="spellEnd"/>
      <w:r>
        <w:rPr>
          <w:sz w:val="24"/>
          <w:szCs w:val="24"/>
          <w:lang w:val="en-GB"/>
        </w:rPr>
        <w:t xml:space="preserve"> ca chip select.</w:t>
      </w:r>
    </w:p>
    <w:p w14:paraId="2F3EF297" w14:textId="26262A72" w:rsidR="00AF582F" w:rsidRPr="0072687C" w:rsidRDefault="00AF582F" w:rsidP="00AF582F">
      <w:pPr>
        <w:contextualSpacing/>
        <w:rPr>
          <w:sz w:val="24"/>
          <w:szCs w:val="24"/>
          <w:lang w:val="en-GB"/>
        </w:rPr>
      </w:pPr>
      <w:proofErr w:type="spellStart"/>
      <w:r w:rsidRPr="0072687C">
        <w:rPr>
          <w:sz w:val="24"/>
          <w:szCs w:val="24"/>
          <w:lang w:val="en-GB"/>
        </w:rPr>
        <w:t>Polaritate</w:t>
      </w:r>
      <w:proofErr w:type="spellEnd"/>
      <w:r w:rsidRPr="0072687C">
        <w:rPr>
          <w:sz w:val="24"/>
          <w:szCs w:val="24"/>
          <w:lang w:val="en-GB"/>
        </w:rPr>
        <w:t xml:space="preserve"> </w:t>
      </w:r>
      <w:proofErr w:type="spellStart"/>
      <w:r w:rsidRPr="0072687C">
        <w:rPr>
          <w:sz w:val="24"/>
          <w:szCs w:val="24"/>
          <w:lang w:val="en-GB"/>
        </w:rPr>
        <w:t>ac</w:t>
      </w:r>
      <w:r w:rsidR="0072687C">
        <w:rPr>
          <w:sz w:val="24"/>
          <w:szCs w:val="24"/>
          <w:lang w:val="en-GB"/>
        </w:rPr>
        <w:t>tivă</w:t>
      </w:r>
      <w:proofErr w:type="spellEnd"/>
      <w:r w:rsidR="0072687C">
        <w:rPr>
          <w:sz w:val="24"/>
          <w:szCs w:val="24"/>
          <w:lang w:val="en-GB"/>
        </w:rPr>
        <w:t xml:space="preserve"> </w:t>
      </w:r>
      <w:proofErr w:type="spellStart"/>
      <w:r w:rsidR="0072687C">
        <w:rPr>
          <w:sz w:val="24"/>
          <w:szCs w:val="24"/>
          <w:lang w:val="en-GB"/>
        </w:rPr>
        <w:t>pe</w:t>
      </w:r>
      <w:proofErr w:type="spellEnd"/>
      <w:r w:rsidR="0072687C">
        <w:rPr>
          <w:sz w:val="24"/>
          <w:szCs w:val="24"/>
          <w:lang w:val="en-GB"/>
        </w:rPr>
        <w:t xml:space="preserve"> 1, </w:t>
      </w:r>
      <w:proofErr w:type="spellStart"/>
      <w:r w:rsidR="0072687C">
        <w:rPr>
          <w:sz w:val="24"/>
          <w:szCs w:val="24"/>
          <w:lang w:val="en-GB"/>
        </w:rPr>
        <w:t>prin</w:t>
      </w:r>
      <w:proofErr w:type="spellEnd"/>
      <w:r w:rsidR="0072687C">
        <w:rPr>
          <w:sz w:val="24"/>
          <w:szCs w:val="24"/>
          <w:lang w:val="en-GB"/>
        </w:rPr>
        <w:t xml:space="preserve"> </w:t>
      </w:r>
      <w:proofErr w:type="spellStart"/>
      <w:r w:rsidR="0072687C">
        <w:rPr>
          <w:sz w:val="24"/>
          <w:szCs w:val="24"/>
          <w:lang w:val="en-GB"/>
        </w:rPr>
        <w:t>urmare</w:t>
      </w:r>
      <w:proofErr w:type="spellEnd"/>
      <w:r w:rsidR="0072687C">
        <w:rPr>
          <w:sz w:val="24"/>
          <w:szCs w:val="24"/>
          <w:lang w:val="en-GB"/>
        </w:rPr>
        <w:t xml:space="preserve"> </w:t>
      </w:r>
      <w:proofErr w:type="spellStart"/>
      <w:r w:rsidR="0072687C">
        <w:rPr>
          <w:sz w:val="24"/>
          <w:szCs w:val="24"/>
          <w:lang w:val="en-GB"/>
        </w:rPr>
        <w:t>trebuie</w:t>
      </w:r>
      <w:proofErr w:type="spellEnd"/>
      <w:r w:rsidR="0072687C">
        <w:rPr>
          <w:sz w:val="24"/>
          <w:szCs w:val="24"/>
          <w:lang w:val="en-GB"/>
        </w:rPr>
        <w:t xml:space="preserve"> pus</w:t>
      </w:r>
      <w:r w:rsidRPr="0072687C">
        <w:rPr>
          <w:sz w:val="24"/>
          <w:szCs w:val="24"/>
          <w:lang w:val="en-GB"/>
        </w:rPr>
        <w:t xml:space="preserve"> </w:t>
      </w:r>
      <w:proofErr w:type="spellStart"/>
      <w:r w:rsidRPr="0072687C">
        <w:rPr>
          <w:sz w:val="24"/>
          <w:szCs w:val="24"/>
          <w:lang w:val="en-GB"/>
        </w:rPr>
        <w:t>pinul</w:t>
      </w:r>
      <w:proofErr w:type="spellEnd"/>
      <w:r w:rsidRPr="0072687C">
        <w:rPr>
          <w:sz w:val="24"/>
          <w:szCs w:val="24"/>
          <w:lang w:val="en-GB"/>
        </w:rPr>
        <w:t xml:space="preserve"> RST </w:t>
      </w:r>
      <w:proofErr w:type="spellStart"/>
      <w:r w:rsidRPr="0072687C">
        <w:rPr>
          <w:sz w:val="24"/>
          <w:szCs w:val="24"/>
          <w:lang w:val="en-GB"/>
        </w:rPr>
        <w:t>pe</w:t>
      </w:r>
      <w:proofErr w:type="spellEnd"/>
      <w:r w:rsidRPr="0072687C">
        <w:rPr>
          <w:sz w:val="24"/>
          <w:szCs w:val="24"/>
          <w:lang w:val="en-GB"/>
        </w:rPr>
        <w:t xml:space="preserve"> HIGH </w:t>
      </w:r>
      <w:proofErr w:type="spellStart"/>
      <w:r w:rsidRPr="0072687C">
        <w:rPr>
          <w:sz w:val="24"/>
          <w:szCs w:val="24"/>
          <w:lang w:val="en-GB"/>
        </w:rPr>
        <w:t>î</w:t>
      </w:r>
      <w:r w:rsidR="0072687C">
        <w:rPr>
          <w:sz w:val="24"/>
          <w:szCs w:val="24"/>
          <w:lang w:val="en-GB"/>
        </w:rPr>
        <w:t>nainte</w:t>
      </w:r>
      <w:proofErr w:type="spellEnd"/>
      <w:r w:rsidR="0072687C">
        <w:rPr>
          <w:sz w:val="24"/>
          <w:szCs w:val="24"/>
          <w:lang w:val="en-GB"/>
        </w:rPr>
        <w:t xml:space="preserve"> de a </w:t>
      </w:r>
      <w:proofErr w:type="spellStart"/>
      <w:r w:rsidR="0072687C">
        <w:rPr>
          <w:sz w:val="24"/>
          <w:szCs w:val="24"/>
          <w:lang w:val="en-GB"/>
        </w:rPr>
        <w:t>trimite</w:t>
      </w:r>
      <w:proofErr w:type="spellEnd"/>
      <w:r w:rsidR="0072687C">
        <w:rPr>
          <w:sz w:val="24"/>
          <w:szCs w:val="24"/>
          <w:lang w:val="en-GB"/>
        </w:rPr>
        <w:t xml:space="preserve"> date </w:t>
      </w:r>
      <w:proofErr w:type="spellStart"/>
      <w:r w:rsidR="0072687C">
        <w:rPr>
          <w:sz w:val="24"/>
          <w:szCs w:val="24"/>
          <w:lang w:val="en-GB"/>
        </w:rPr>
        <w:t>și</w:t>
      </w:r>
      <w:proofErr w:type="spellEnd"/>
      <w:r w:rsidR="0072687C">
        <w:rPr>
          <w:sz w:val="24"/>
          <w:szCs w:val="24"/>
          <w:lang w:val="en-GB"/>
        </w:rPr>
        <w:t xml:space="preserve"> </w:t>
      </w:r>
      <w:proofErr w:type="spellStart"/>
      <w:r w:rsidR="0072687C">
        <w:rPr>
          <w:sz w:val="24"/>
          <w:szCs w:val="24"/>
          <w:lang w:val="en-GB"/>
        </w:rPr>
        <w:t>adus</w:t>
      </w:r>
      <w:proofErr w:type="spellEnd"/>
      <w:r w:rsidR="0072687C">
        <w:rPr>
          <w:sz w:val="24"/>
          <w:szCs w:val="24"/>
          <w:lang w:val="en-GB"/>
        </w:rPr>
        <w:t xml:space="preserve"> </w:t>
      </w:r>
      <w:proofErr w:type="spellStart"/>
      <w:r w:rsidR="0072687C" w:rsidRPr="0072687C">
        <w:rPr>
          <w:sz w:val="24"/>
          <w:szCs w:val="24"/>
          <w:lang w:val="en-GB"/>
        </w:rPr>
        <w:t>înapoi</w:t>
      </w:r>
      <w:proofErr w:type="spellEnd"/>
      <w:r w:rsidR="0072687C" w:rsidRPr="0072687C">
        <w:rPr>
          <w:sz w:val="24"/>
          <w:szCs w:val="24"/>
          <w:lang w:val="en-GB"/>
        </w:rPr>
        <w:t xml:space="preserve"> </w:t>
      </w:r>
      <w:proofErr w:type="spellStart"/>
      <w:r w:rsidR="0072687C" w:rsidRPr="0072687C">
        <w:rPr>
          <w:sz w:val="24"/>
          <w:szCs w:val="24"/>
          <w:lang w:val="en-GB"/>
        </w:rPr>
        <w:t>pe</w:t>
      </w:r>
      <w:proofErr w:type="spellEnd"/>
      <w:r w:rsidR="0072687C" w:rsidRPr="0072687C">
        <w:rPr>
          <w:sz w:val="24"/>
          <w:szCs w:val="24"/>
          <w:lang w:val="en-GB"/>
        </w:rPr>
        <w:t xml:space="preserve"> LOW </w:t>
      </w:r>
      <w:proofErr w:type="spellStart"/>
      <w:r w:rsidR="0072687C" w:rsidRPr="0072687C">
        <w:rPr>
          <w:sz w:val="24"/>
          <w:szCs w:val="24"/>
          <w:lang w:val="en-GB"/>
        </w:rPr>
        <w:t>după</w:t>
      </w:r>
      <w:proofErr w:type="spellEnd"/>
      <w:r w:rsidR="0072687C" w:rsidRPr="0072687C">
        <w:rPr>
          <w:sz w:val="24"/>
          <w:szCs w:val="24"/>
          <w:lang w:val="en-GB"/>
        </w:rPr>
        <w:t xml:space="preserve"> </w:t>
      </w:r>
      <w:proofErr w:type="spellStart"/>
      <w:proofErr w:type="gramStart"/>
      <w:r w:rsidR="0072687C" w:rsidRPr="0072687C">
        <w:rPr>
          <w:sz w:val="24"/>
          <w:szCs w:val="24"/>
          <w:lang w:val="en-GB"/>
        </w:rPr>
        <w:t>ce</w:t>
      </w:r>
      <w:proofErr w:type="spellEnd"/>
      <w:proofErr w:type="gramEnd"/>
      <w:r w:rsidR="0072687C" w:rsidRPr="0072687C">
        <w:rPr>
          <w:sz w:val="24"/>
          <w:szCs w:val="24"/>
          <w:lang w:val="en-GB"/>
        </w:rPr>
        <w:t xml:space="preserve"> s-a</w:t>
      </w:r>
      <w:r w:rsidRPr="0072687C">
        <w:rPr>
          <w:sz w:val="24"/>
          <w:szCs w:val="24"/>
          <w:lang w:val="en-GB"/>
        </w:rPr>
        <w:t xml:space="preserve"> </w:t>
      </w:r>
      <w:proofErr w:type="spellStart"/>
      <w:r w:rsidRPr="0072687C">
        <w:rPr>
          <w:sz w:val="24"/>
          <w:szCs w:val="24"/>
          <w:lang w:val="en-GB"/>
        </w:rPr>
        <w:t>terminat</w:t>
      </w:r>
      <w:proofErr w:type="spellEnd"/>
      <w:r w:rsidRPr="0072687C">
        <w:rPr>
          <w:sz w:val="24"/>
          <w:szCs w:val="24"/>
          <w:lang w:val="en-GB"/>
        </w:rPr>
        <w:t xml:space="preserve"> </w:t>
      </w:r>
      <w:proofErr w:type="spellStart"/>
      <w:r w:rsidRPr="0072687C">
        <w:rPr>
          <w:sz w:val="24"/>
          <w:szCs w:val="24"/>
          <w:lang w:val="en-GB"/>
        </w:rPr>
        <w:t>comunicarea</w:t>
      </w:r>
      <w:proofErr w:type="spellEnd"/>
      <w:r w:rsidRPr="0072687C">
        <w:rPr>
          <w:sz w:val="24"/>
          <w:szCs w:val="24"/>
          <w:lang w:val="en-GB"/>
        </w:rPr>
        <w:t>.</w:t>
      </w:r>
    </w:p>
    <w:p w14:paraId="178F2547" w14:textId="77777777" w:rsidR="00AF582F" w:rsidRPr="0072687C" w:rsidRDefault="00AF582F" w:rsidP="00AF582F">
      <w:pPr>
        <w:contextualSpacing/>
        <w:rPr>
          <w:sz w:val="24"/>
          <w:szCs w:val="24"/>
          <w:lang w:val="en-GB"/>
        </w:rPr>
      </w:pPr>
    </w:p>
    <w:p w14:paraId="08CD474B" w14:textId="77777777" w:rsidR="00AF582F" w:rsidRDefault="00AF582F" w:rsidP="00AF582F">
      <w:pPr>
        <w:contextualSpacing/>
        <w:rPr>
          <w:sz w:val="24"/>
          <w:szCs w:val="24"/>
        </w:rPr>
      </w:pPr>
    </w:p>
    <w:tbl>
      <w:tblPr>
        <w:tblStyle w:val="GrilTabel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72687C" w14:paraId="3F7AB249" w14:textId="77777777" w:rsidTr="0072687C">
        <w:tc>
          <w:tcPr>
            <w:tcW w:w="4814" w:type="dxa"/>
          </w:tcPr>
          <w:tbl>
            <w:tblPr>
              <w:tblW w:w="207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5"/>
            </w:tblGrid>
            <w:tr w:rsidR="0072687C" w:rsidRPr="0072687C" w14:paraId="2A793CB4" w14:textId="77777777" w:rsidTr="0072687C">
              <w:trPr>
                <w:tblHeader/>
                <w:tblCellSpacing w:w="15" w:type="dxa"/>
              </w:trPr>
              <w:tc>
                <w:tcPr>
                  <w:tcW w:w="2015" w:type="dxa"/>
                  <w:vAlign w:val="center"/>
                  <w:hideMark/>
                </w:tcPr>
                <w:p w14:paraId="37DA4F69" w14:textId="53D37FA6" w:rsidR="0072687C" w:rsidRPr="0072687C" w:rsidRDefault="0072687C" w:rsidP="0072687C">
                  <w:pPr>
                    <w:widowControl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F</w:t>
                  </w:r>
                  <w:r w:rsidRPr="0072687C">
                    <w:rPr>
                      <w:b/>
                      <w:bCs/>
                      <w:sz w:val="24"/>
                      <w:szCs w:val="24"/>
                    </w:rPr>
                    <w:t>uncție</w:t>
                  </w:r>
                </w:p>
              </w:tc>
            </w:tr>
            <w:tr w:rsidR="0072687C" w:rsidRPr="0072687C" w14:paraId="15305DE1" w14:textId="77777777" w:rsidTr="0072687C">
              <w:trPr>
                <w:tblCellSpacing w:w="15" w:type="dxa"/>
              </w:trPr>
              <w:tc>
                <w:tcPr>
                  <w:tcW w:w="2015" w:type="dxa"/>
                  <w:vAlign w:val="center"/>
                  <w:hideMark/>
                </w:tcPr>
                <w:p w14:paraId="53E60EE2" w14:textId="60D56A46" w:rsidR="0072687C" w:rsidRPr="0072687C" w:rsidRDefault="0072687C" w:rsidP="0072687C">
                  <w:pPr>
                    <w:widowControl/>
                    <w:jc w:val="left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4ED92303" w14:textId="77777777" w:rsidR="0072687C" w:rsidRDefault="0072687C" w:rsidP="00AF582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4815" w:type="dxa"/>
          </w:tcPr>
          <w:p w14:paraId="7B2116F5" w14:textId="7B179C48" w:rsidR="0072687C" w:rsidRDefault="0072687C" w:rsidP="00AF582F">
            <w:pPr>
              <w:contextualSpacing/>
              <w:rPr>
                <w:sz w:val="24"/>
                <w:szCs w:val="24"/>
              </w:rPr>
            </w:pPr>
            <w:r w:rsidRPr="0072687C">
              <w:rPr>
                <w:b/>
                <w:bCs/>
                <w:sz w:val="24"/>
                <w:szCs w:val="24"/>
              </w:rPr>
              <w:t>Cod comandă (</w:t>
            </w:r>
            <w:proofErr w:type="spellStart"/>
            <w:r w:rsidRPr="0072687C">
              <w:rPr>
                <w:b/>
                <w:bCs/>
                <w:sz w:val="24"/>
                <w:szCs w:val="24"/>
              </w:rPr>
              <w:t>Hex</w:t>
            </w:r>
            <w:proofErr w:type="spellEnd"/>
            <w:r w:rsidRPr="0072687C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72687C" w14:paraId="4732F5BA" w14:textId="77777777" w:rsidTr="0072687C">
        <w:tc>
          <w:tcPr>
            <w:tcW w:w="4814" w:type="dxa"/>
          </w:tcPr>
          <w:p w14:paraId="611668F8" w14:textId="1BBA9988" w:rsidR="0072687C" w:rsidRDefault="0072687C" w:rsidP="00AF582F">
            <w:pPr>
              <w:contextualSpacing/>
              <w:rPr>
                <w:sz w:val="24"/>
                <w:szCs w:val="24"/>
              </w:rPr>
            </w:pPr>
            <w:r w:rsidRPr="0072687C">
              <w:rPr>
                <w:sz w:val="24"/>
                <w:szCs w:val="24"/>
              </w:rPr>
              <w:t xml:space="preserve">Start </w:t>
            </w:r>
            <w:proofErr w:type="spellStart"/>
            <w:r w:rsidRPr="0072687C">
              <w:rPr>
                <w:sz w:val="24"/>
                <w:szCs w:val="24"/>
              </w:rPr>
              <w:t>Conversion</w:t>
            </w:r>
            <w:proofErr w:type="spellEnd"/>
          </w:p>
        </w:tc>
        <w:tc>
          <w:tcPr>
            <w:tcW w:w="4815" w:type="dxa"/>
          </w:tcPr>
          <w:p w14:paraId="33C5D2C1" w14:textId="540BD062" w:rsidR="0072687C" w:rsidRDefault="0072687C" w:rsidP="00AF582F">
            <w:pPr>
              <w:contextualSpacing/>
              <w:rPr>
                <w:sz w:val="24"/>
                <w:szCs w:val="24"/>
              </w:rPr>
            </w:pPr>
            <w:r w:rsidRPr="0072687C">
              <w:rPr>
                <w:rFonts w:ascii="Courier New" w:hAnsi="Courier New" w:cs="Courier New"/>
                <w:sz w:val="20"/>
              </w:rPr>
              <w:t>0x51</w:t>
            </w:r>
          </w:p>
        </w:tc>
      </w:tr>
      <w:tr w:rsidR="0072687C" w14:paraId="32698466" w14:textId="77777777" w:rsidTr="0072687C">
        <w:tc>
          <w:tcPr>
            <w:tcW w:w="4814" w:type="dxa"/>
          </w:tcPr>
          <w:p w14:paraId="0909C295" w14:textId="3BB90123" w:rsidR="0072687C" w:rsidRDefault="0072687C" w:rsidP="00AF582F">
            <w:pPr>
              <w:contextualSpacing/>
              <w:rPr>
                <w:sz w:val="24"/>
                <w:szCs w:val="24"/>
              </w:rPr>
            </w:pPr>
            <w:r w:rsidRPr="0072687C">
              <w:rPr>
                <w:sz w:val="24"/>
                <w:szCs w:val="24"/>
              </w:rPr>
              <w:t xml:space="preserve">Stop </w:t>
            </w:r>
            <w:proofErr w:type="spellStart"/>
            <w:r w:rsidRPr="0072687C">
              <w:rPr>
                <w:sz w:val="24"/>
                <w:szCs w:val="24"/>
              </w:rPr>
              <w:t>Conversion</w:t>
            </w:r>
            <w:proofErr w:type="spellEnd"/>
          </w:p>
        </w:tc>
        <w:tc>
          <w:tcPr>
            <w:tcW w:w="4815" w:type="dxa"/>
          </w:tcPr>
          <w:p w14:paraId="567A71B8" w14:textId="1B091151" w:rsidR="0072687C" w:rsidRDefault="0072687C" w:rsidP="00AF582F">
            <w:pPr>
              <w:contextualSpacing/>
              <w:rPr>
                <w:sz w:val="24"/>
                <w:szCs w:val="24"/>
              </w:rPr>
            </w:pPr>
            <w:r>
              <w:rPr>
                <w:rFonts w:ascii="Courier New" w:hAnsi="Courier New" w:cs="Courier New"/>
                <w:sz w:val="20"/>
              </w:rPr>
              <w:t>0x22</w:t>
            </w:r>
          </w:p>
        </w:tc>
      </w:tr>
      <w:tr w:rsidR="0072687C" w14:paraId="102B2104" w14:textId="77777777" w:rsidTr="0072687C">
        <w:tc>
          <w:tcPr>
            <w:tcW w:w="4814" w:type="dxa"/>
          </w:tcPr>
          <w:p w14:paraId="15090DC1" w14:textId="17465D73" w:rsidR="0072687C" w:rsidRDefault="0072687C" w:rsidP="0072687C">
            <w:pPr>
              <w:widowControl/>
              <w:rPr>
                <w:sz w:val="24"/>
                <w:szCs w:val="24"/>
              </w:rPr>
            </w:pPr>
            <w:proofErr w:type="spellStart"/>
            <w:r w:rsidRPr="0072687C">
              <w:rPr>
                <w:sz w:val="24"/>
                <w:szCs w:val="24"/>
              </w:rPr>
              <w:t>Read</w:t>
            </w:r>
            <w:proofErr w:type="spellEnd"/>
            <w:r w:rsidRPr="0072687C">
              <w:rPr>
                <w:sz w:val="24"/>
                <w:szCs w:val="24"/>
              </w:rPr>
              <w:t xml:space="preserve"> </w:t>
            </w:r>
            <w:proofErr w:type="spellStart"/>
            <w:r w:rsidRPr="0072687C">
              <w:rPr>
                <w:sz w:val="24"/>
                <w:szCs w:val="24"/>
              </w:rPr>
              <w:t>Temperature</w:t>
            </w:r>
            <w:proofErr w:type="spellEnd"/>
          </w:p>
        </w:tc>
        <w:tc>
          <w:tcPr>
            <w:tcW w:w="4815" w:type="dxa"/>
          </w:tcPr>
          <w:p w14:paraId="176170A5" w14:textId="18647177" w:rsidR="0072687C" w:rsidRDefault="0072687C" w:rsidP="00AF582F">
            <w:pPr>
              <w:contextualSpacing/>
              <w:rPr>
                <w:sz w:val="24"/>
                <w:szCs w:val="24"/>
              </w:rPr>
            </w:pPr>
            <w:r w:rsidRPr="0072687C">
              <w:rPr>
                <w:rFonts w:ascii="Courier New" w:hAnsi="Courier New" w:cs="Courier New"/>
                <w:sz w:val="20"/>
              </w:rPr>
              <w:t>0xAA</w:t>
            </w:r>
          </w:p>
        </w:tc>
      </w:tr>
      <w:tr w:rsidR="0072687C" w14:paraId="3780706C" w14:textId="77777777" w:rsidTr="0072687C">
        <w:tc>
          <w:tcPr>
            <w:tcW w:w="4814" w:type="dxa"/>
          </w:tcPr>
          <w:p w14:paraId="619E5D55" w14:textId="0415F33E" w:rsidR="0072687C" w:rsidRDefault="0072687C" w:rsidP="00AF582F">
            <w:pPr>
              <w:contextualSpacing/>
              <w:rPr>
                <w:sz w:val="24"/>
                <w:szCs w:val="24"/>
              </w:rPr>
            </w:pPr>
            <w:proofErr w:type="spellStart"/>
            <w:r w:rsidRPr="0072687C">
              <w:rPr>
                <w:sz w:val="24"/>
                <w:szCs w:val="24"/>
              </w:rPr>
              <w:t>Read</w:t>
            </w:r>
            <w:proofErr w:type="spellEnd"/>
            <w:r w:rsidRPr="0072687C">
              <w:rPr>
                <w:sz w:val="24"/>
                <w:szCs w:val="24"/>
              </w:rPr>
              <w:t xml:space="preserve"> </w:t>
            </w:r>
            <w:proofErr w:type="spellStart"/>
            <w:r w:rsidRPr="0072687C">
              <w:rPr>
                <w:sz w:val="24"/>
                <w:szCs w:val="24"/>
              </w:rPr>
              <w:t>Counter</w:t>
            </w:r>
            <w:proofErr w:type="spellEnd"/>
          </w:p>
        </w:tc>
        <w:tc>
          <w:tcPr>
            <w:tcW w:w="4815" w:type="dxa"/>
          </w:tcPr>
          <w:p w14:paraId="136F7FA4" w14:textId="1318136B" w:rsidR="0072687C" w:rsidRDefault="0072687C" w:rsidP="00AF582F">
            <w:pPr>
              <w:contextualSpacing/>
              <w:rPr>
                <w:sz w:val="24"/>
                <w:szCs w:val="24"/>
              </w:rPr>
            </w:pPr>
            <w:r>
              <w:rPr>
                <w:rFonts w:ascii="Courier New" w:hAnsi="Courier New" w:cs="Courier New"/>
                <w:sz w:val="20"/>
              </w:rPr>
              <w:t>0xA8</w:t>
            </w:r>
          </w:p>
        </w:tc>
      </w:tr>
      <w:tr w:rsidR="0072687C" w14:paraId="686ADF1B" w14:textId="77777777" w:rsidTr="0072687C">
        <w:tc>
          <w:tcPr>
            <w:tcW w:w="4814" w:type="dxa"/>
          </w:tcPr>
          <w:p w14:paraId="5565C1C4" w14:textId="63338525" w:rsidR="0072687C" w:rsidRDefault="0072687C" w:rsidP="00AF582F">
            <w:pPr>
              <w:contextualSpacing/>
              <w:rPr>
                <w:sz w:val="24"/>
                <w:szCs w:val="24"/>
              </w:rPr>
            </w:pPr>
            <w:proofErr w:type="spellStart"/>
            <w:r w:rsidRPr="0072687C">
              <w:rPr>
                <w:sz w:val="24"/>
                <w:szCs w:val="24"/>
              </w:rPr>
              <w:t>Read</w:t>
            </w:r>
            <w:proofErr w:type="spellEnd"/>
            <w:r w:rsidRPr="0072687C">
              <w:rPr>
                <w:sz w:val="24"/>
                <w:szCs w:val="24"/>
              </w:rPr>
              <w:t xml:space="preserve"> </w:t>
            </w:r>
            <w:proofErr w:type="spellStart"/>
            <w:r w:rsidRPr="0072687C">
              <w:rPr>
                <w:sz w:val="24"/>
                <w:szCs w:val="24"/>
              </w:rPr>
              <w:t>Slope</w:t>
            </w:r>
            <w:proofErr w:type="spellEnd"/>
          </w:p>
        </w:tc>
        <w:tc>
          <w:tcPr>
            <w:tcW w:w="4815" w:type="dxa"/>
          </w:tcPr>
          <w:p w14:paraId="3BC75093" w14:textId="3B4BD8E0" w:rsidR="0072687C" w:rsidRDefault="0072687C" w:rsidP="00AF582F">
            <w:pPr>
              <w:contextualSpacing/>
              <w:rPr>
                <w:sz w:val="24"/>
                <w:szCs w:val="24"/>
              </w:rPr>
            </w:pPr>
            <w:r>
              <w:rPr>
                <w:rFonts w:ascii="Courier New" w:hAnsi="Courier New" w:cs="Courier New"/>
                <w:sz w:val="20"/>
              </w:rPr>
              <w:t>0xA9</w:t>
            </w:r>
          </w:p>
        </w:tc>
      </w:tr>
      <w:tr w:rsidR="0072687C" w14:paraId="0CB290BF" w14:textId="77777777" w:rsidTr="0072687C">
        <w:tc>
          <w:tcPr>
            <w:tcW w:w="4814" w:type="dxa"/>
          </w:tcPr>
          <w:p w14:paraId="66FE087D" w14:textId="5E07580F" w:rsidR="0072687C" w:rsidRDefault="0072687C" w:rsidP="00AF582F">
            <w:pPr>
              <w:contextualSpacing/>
              <w:rPr>
                <w:sz w:val="24"/>
                <w:szCs w:val="24"/>
              </w:rPr>
            </w:pPr>
            <w:r w:rsidRPr="0072687C">
              <w:rPr>
                <w:sz w:val="24"/>
                <w:szCs w:val="24"/>
              </w:rPr>
              <w:t xml:space="preserve">Access TH </w:t>
            </w:r>
            <w:proofErr w:type="spellStart"/>
            <w:r w:rsidRPr="0072687C">
              <w:rPr>
                <w:sz w:val="24"/>
                <w:szCs w:val="24"/>
              </w:rPr>
              <w:t>Register</w:t>
            </w:r>
            <w:proofErr w:type="spellEnd"/>
          </w:p>
        </w:tc>
        <w:tc>
          <w:tcPr>
            <w:tcW w:w="4815" w:type="dxa"/>
          </w:tcPr>
          <w:p w14:paraId="3A98A304" w14:textId="71230024" w:rsidR="0072687C" w:rsidRDefault="0072687C" w:rsidP="00AF582F">
            <w:pPr>
              <w:contextualSpacing/>
              <w:rPr>
                <w:sz w:val="24"/>
                <w:szCs w:val="24"/>
              </w:rPr>
            </w:pPr>
            <w:r w:rsidRPr="0072687C">
              <w:rPr>
                <w:rFonts w:ascii="Courier New" w:hAnsi="Courier New" w:cs="Courier New"/>
                <w:sz w:val="20"/>
              </w:rPr>
              <w:t>0xA1</w:t>
            </w:r>
            <w:r w:rsidRPr="0072687C">
              <w:rPr>
                <w:sz w:val="24"/>
                <w:szCs w:val="24"/>
              </w:rPr>
              <w:t xml:space="preserve"> (</w:t>
            </w:r>
            <w:proofErr w:type="spellStart"/>
            <w:r w:rsidRPr="0072687C">
              <w:rPr>
                <w:sz w:val="24"/>
                <w:szCs w:val="24"/>
              </w:rPr>
              <w:t>read</w:t>
            </w:r>
            <w:proofErr w:type="spellEnd"/>
            <w:r w:rsidRPr="0072687C">
              <w:rPr>
                <w:sz w:val="24"/>
                <w:szCs w:val="24"/>
              </w:rPr>
              <w:t xml:space="preserve">) / </w:t>
            </w:r>
            <w:r w:rsidRPr="0072687C">
              <w:rPr>
                <w:rFonts w:ascii="Courier New" w:hAnsi="Courier New" w:cs="Courier New"/>
                <w:sz w:val="20"/>
              </w:rPr>
              <w:t>0x01</w:t>
            </w:r>
            <w:r w:rsidRPr="0072687C">
              <w:rPr>
                <w:sz w:val="24"/>
                <w:szCs w:val="24"/>
              </w:rPr>
              <w:t xml:space="preserve"> (</w:t>
            </w:r>
            <w:proofErr w:type="spellStart"/>
            <w:r w:rsidRPr="0072687C">
              <w:rPr>
                <w:sz w:val="24"/>
                <w:szCs w:val="24"/>
              </w:rPr>
              <w:t>write</w:t>
            </w:r>
            <w:proofErr w:type="spellEnd"/>
            <w:r w:rsidRPr="0072687C">
              <w:rPr>
                <w:sz w:val="24"/>
                <w:szCs w:val="24"/>
              </w:rPr>
              <w:t>)</w:t>
            </w:r>
          </w:p>
        </w:tc>
      </w:tr>
      <w:tr w:rsidR="0072687C" w14:paraId="25DF51EC" w14:textId="77777777" w:rsidTr="0072687C">
        <w:tc>
          <w:tcPr>
            <w:tcW w:w="4814" w:type="dxa"/>
          </w:tcPr>
          <w:p w14:paraId="39679D05" w14:textId="0167043A" w:rsidR="0072687C" w:rsidRDefault="0072687C" w:rsidP="00AF582F">
            <w:pPr>
              <w:contextualSpacing/>
              <w:rPr>
                <w:sz w:val="24"/>
                <w:szCs w:val="24"/>
              </w:rPr>
            </w:pPr>
            <w:r w:rsidRPr="0072687C">
              <w:rPr>
                <w:sz w:val="24"/>
                <w:szCs w:val="24"/>
              </w:rPr>
              <w:t xml:space="preserve">Access TL </w:t>
            </w:r>
            <w:proofErr w:type="spellStart"/>
            <w:r w:rsidRPr="0072687C">
              <w:rPr>
                <w:sz w:val="24"/>
                <w:szCs w:val="24"/>
              </w:rPr>
              <w:t>Register</w:t>
            </w:r>
            <w:proofErr w:type="spellEnd"/>
          </w:p>
        </w:tc>
        <w:tc>
          <w:tcPr>
            <w:tcW w:w="4815" w:type="dxa"/>
          </w:tcPr>
          <w:p w14:paraId="56FF940B" w14:textId="75AAE7D2" w:rsidR="0072687C" w:rsidRDefault="0072687C" w:rsidP="00AF582F">
            <w:pPr>
              <w:contextualSpacing/>
              <w:rPr>
                <w:sz w:val="24"/>
                <w:szCs w:val="24"/>
              </w:rPr>
            </w:pPr>
            <w:r w:rsidRPr="0072687C">
              <w:rPr>
                <w:rFonts w:ascii="Courier New" w:hAnsi="Courier New" w:cs="Courier New"/>
                <w:sz w:val="20"/>
              </w:rPr>
              <w:t>0xA2</w:t>
            </w:r>
            <w:r w:rsidRPr="0072687C">
              <w:rPr>
                <w:sz w:val="24"/>
                <w:szCs w:val="24"/>
              </w:rPr>
              <w:t xml:space="preserve"> (</w:t>
            </w:r>
            <w:proofErr w:type="spellStart"/>
            <w:r w:rsidRPr="0072687C">
              <w:rPr>
                <w:sz w:val="24"/>
                <w:szCs w:val="24"/>
              </w:rPr>
              <w:t>read</w:t>
            </w:r>
            <w:proofErr w:type="spellEnd"/>
            <w:r w:rsidRPr="0072687C">
              <w:rPr>
                <w:sz w:val="24"/>
                <w:szCs w:val="24"/>
              </w:rPr>
              <w:t xml:space="preserve">) / </w:t>
            </w:r>
            <w:r w:rsidRPr="0072687C">
              <w:rPr>
                <w:rFonts w:ascii="Courier New" w:hAnsi="Courier New" w:cs="Courier New"/>
                <w:sz w:val="20"/>
              </w:rPr>
              <w:t>0x02</w:t>
            </w:r>
            <w:r w:rsidRPr="0072687C">
              <w:rPr>
                <w:sz w:val="24"/>
                <w:szCs w:val="24"/>
              </w:rPr>
              <w:t xml:space="preserve"> (</w:t>
            </w:r>
            <w:proofErr w:type="spellStart"/>
            <w:r w:rsidRPr="0072687C">
              <w:rPr>
                <w:sz w:val="24"/>
                <w:szCs w:val="24"/>
              </w:rPr>
              <w:t>write</w:t>
            </w:r>
            <w:proofErr w:type="spellEnd"/>
            <w:r w:rsidRPr="0072687C">
              <w:rPr>
                <w:sz w:val="24"/>
                <w:szCs w:val="24"/>
              </w:rPr>
              <w:t>)</w:t>
            </w:r>
          </w:p>
        </w:tc>
      </w:tr>
      <w:tr w:rsidR="0072687C" w14:paraId="56F5871E" w14:textId="77777777" w:rsidTr="0072687C">
        <w:tc>
          <w:tcPr>
            <w:tcW w:w="4814" w:type="dxa"/>
          </w:tcPr>
          <w:p w14:paraId="339226D4" w14:textId="666DF8FB" w:rsidR="0072687C" w:rsidRPr="0072687C" w:rsidRDefault="0072687C" w:rsidP="00AF582F">
            <w:pPr>
              <w:contextualSpacing/>
              <w:rPr>
                <w:sz w:val="24"/>
                <w:szCs w:val="24"/>
              </w:rPr>
            </w:pPr>
            <w:r w:rsidRPr="0072687C">
              <w:rPr>
                <w:sz w:val="24"/>
                <w:szCs w:val="24"/>
              </w:rPr>
              <w:t xml:space="preserve">Access </w:t>
            </w:r>
            <w:proofErr w:type="spellStart"/>
            <w:r w:rsidRPr="0072687C">
              <w:rPr>
                <w:sz w:val="24"/>
                <w:szCs w:val="24"/>
              </w:rPr>
              <w:t>Configuration</w:t>
            </w:r>
            <w:proofErr w:type="spellEnd"/>
          </w:p>
        </w:tc>
        <w:tc>
          <w:tcPr>
            <w:tcW w:w="4815" w:type="dxa"/>
          </w:tcPr>
          <w:p w14:paraId="08E8684A" w14:textId="6C5C7C0F" w:rsidR="0072687C" w:rsidRPr="0072687C" w:rsidRDefault="0072687C" w:rsidP="00AF582F">
            <w:pPr>
              <w:contextualSpacing/>
              <w:rPr>
                <w:rFonts w:ascii="Courier New" w:hAnsi="Courier New" w:cs="Courier New"/>
                <w:sz w:val="20"/>
              </w:rPr>
            </w:pPr>
            <w:r w:rsidRPr="0072687C">
              <w:rPr>
                <w:rFonts w:ascii="Courier New" w:hAnsi="Courier New" w:cs="Courier New"/>
                <w:sz w:val="20"/>
              </w:rPr>
              <w:t>0xAC</w:t>
            </w:r>
            <w:r w:rsidRPr="0072687C">
              <w:rPr>
                <w:sz w:val="24"/>
                <w:szCs w:val="24"/>
              </w:rPr>
              <w:t xml:space="preserve"> (</w:t>
            </w:r>
            <w:proofErr w:type="spellStart"/>
            <w:r w:rsidRPr="0072687C">
              <w:rPr>
                <w:sz w:val="24"/>
                <w:szCs w:val="24"/>
              </w:rPr>
              <w:t>read</w:t>
            </w:r>
            <w:proofErr w:type="spellEnd"/>
            <w:r w:rsidRPr="0072687C">
              <w:rPr>
                <w:sz w:val="24"/>
                <w:szCs w:val="24"/>
              </w:rPr>
              <w:t xml:space="preserve">) / </w:t>
            </w:r>
            <w:r w:rsidRPr="0072687C">
              <w:rPr>
                <w:rFonts w:ascii="Courier New" w:hAnsi="Courier New" w:cs="Courier New"/>
                <w:sz w:val="20"/>
              </w:rPr>
              <w:t>0x0C</w:t>
            </w:r>
            <w:r w:rsidRPr="0072687C">
              <w:rPr>
                <w:sz w:val="24"/>
                <w:szCs w:val="24"/>
              </w:rPr>
              <w:t xml:space="preserve"> (</w:t>
            </w:r>
            <w:proofErr w:type="spellStart"/>
            <w:r w:rsidRPr="0072687C">
              <w:rPr>
                <w:sz w:val="24"/>
                <w:szCs w:val="24"/>
              </w:rPr>
              <w:t>write</w:t>
            </w:r>
            <w:proofErr w:type="spellEnd"/>
            <w:r w:rsidRPr="0072687C">
              <w:rPr>
                <w:sz w:val="24"/>
                <w:szCs w:val="24"/>
              </w:rPr>
              <w:t>)</w:t>
            </w:r>
          </w:p>
        </w:tc>
      </w:tr>
    </w:tbl>
    <w:p w14:paraId="71518B85" w14:textId="77777777" w:rsidR="00AF582F" w:rsidRDefault="00AF582F" w:rsidP="00AF582F">
      <w:pPr>
        <w:contextualSpacing/>
        <w:rPr>
          <w:sz w:val="24"/>
          <w:szCs w:val="24"/>
        </w:rPr>
      </w:pPr>
    </w:p>
    <w:p w14:paraId="572229B4" w14:textId="54A6CAF6" w:rsidR="00246941" w:rsidRPr="00AF582F" w:rsidRDefault="00246941" w:rsidP="00AF582F">
      <w:pPr>
        <w:contextualSpacing/>
        <w:rPr>
          <w:sz w:val="24"/>
          <w:szCs w:val="24"/>
        </w:rPr>
      </w:pPr>
      <w:r w:rsidRPr="00D87C32">
        <w:rPr>
          <w:noProof/>
          <w:sz w:val="24"/>
          <w:szCs w:val="24"/>
        </w:rPr>
        <w:drawing>
          <wp:inline distT="0" distB="0" distL="0" distR="0" wp14:anchorId="1DC520C7" wp14:editId="2E872ADD">
            <wp:extent cx="5943600" cy="3637280"/>
            <wp:effectExtent l="0" t="0" r="0" b="1270"/>
            <wp:docPr id="1799686138" name="Picture 3" descr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ploaded 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0B73C" w14:textId="10D5AD29" w:rsidR="005904BF" w:rsidRDefault="00E65DFB" w:rsidP="00E756FD">
      <w:pPr>
        <w:pStyle w:val="Titlu1"/>
        <w:spacing w:before="600" w:after="480"/>
        <w:jc w:val="center"/>
        <w:rPr>
          <w:noProof/>
        </w:rPr>
      </w:pPr>
      <w:bookmarkStart w:id="8" w:name="_Toc202075469"/>
      <w:bookmarkStart w:id="9" w:name="_Toc202075704"/>
      <w:bookmarkStart w:id="10" w:name="_Toc202080076"/>
      <w:r w:rsidRPr="00E65DFB">
        <w:rPr>
          <w:rStyle w:val="Robust"/>
          <w:rFonts w:ascii="Times New Roman" w:hAnsi="Times New Roman" w:cs="Times New Roman"/>
          <w:bCs w:val="0"/>
          <w:noProof/>
          <w:color w:val="000000" w:themeColor="text1"/>
        </w:rPr>
        <w:lastRenderedPageBreak/>
        <w:drawing>
          <wp:inline distT="0" distB="0" distL="0" distR="0" wp14:anchorId="341D4EF1" wp14:editId="636A3603">
            <wp:extent cx="5972810" cy="4290060"/>
            <wp:effectExtent l="0" t="0" r="8890" b="0"/>
            <wp:docPr id="27" name="I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  <w:bookmarkEnd w:id="9"/>
      <w:bookmarkEnd w:id="10"/>
    </w:p>
    <w:p w14:paraId="0D59EC67" w14:textId="0F561146" w:rsidR="00E65DFB" w:rsidRDefault="00E65DFB" w:rsidP="00433C18">
      <w:pPr>
        <w:jc w:val="center"/>
      </w:pPr>
      <w:r w:rsidRPr="00E65DFB">
        <w:rPr>
          <w:noProof/>
        </w:rPr>
        <w:drawing>
          <wp:inline distT="0" distB="0" distL="0" distR="0" wp14:anchorId="73E16984" wp14:editId="2999EAE9">
            <wp:extent cx="5972810" cy="2798445"/>
            <wp:effectExtent l="0" t="0" r="8890" b="1905"/>
            <wp:docPr id="30" name="Imagin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C06E" w14:textId="77777777" w:rsidR="00E65DFB" w:rsidRDefault="00E65DFB" w:rsidP="00433C18">
      <w:pPr>
        <w:jc w:val="center"/>
      </w:pPr>
    </w:p>
    <w:p w14:paraId="63F60618" w14:textId="61398A4B" w:rsidR="00E65DFB" w:rsidRDefault="00246941" w:rsidP="00433C18">
      <w:pPr>
        <w:jc w:val="center"/>
      </w:pPr>
      <w:r>
        <w:t>Figura 9</w:t>
      </w:r>
      <w:r w:rsidR="00E65DFB">
        <w:t xml:space="preserve">. </w:t>
      </w:r>
      <w:r w:rsidR="00433C18">
        <w:t>Comunicare cu 3 fire</w:t>
      </w:r>
    </w:p>
    <w:p w14:paraId="7F45F5AD" w14:textId="77777777" w:rsidR="00433C18" w:rsidRDefault="00433C18" w:rsidP="00E65DFB"/>
    <w:p w14:paraId="7EBC3E78" w14:textId="204BA229" w:rsidR="00E65DFB" w:rsidRPr="00E65DFB" w:rsidRDefault="00E65DFB" w:rsidP="00E65DFB">
      <w:r>
        <w:t>Modul SPI pentru DS1626 c</w:t>
      </w:r>
      <w:r w:rsidRPr="00E65DFB">
        <w:t xml:space="preserve">onform </w:t>
      </w:r>
      <w:proofErr w:type="spellStart"/>
      <w:r w:rsidRPr="00E65DFB">
        <w:t>datasheet-ului</w:t>
      </w:r>
      <w:proofErr w:type="spellEnd"/>
      <w:r w:rsidRPr="00E65DFB">
        <w:t xml:space="preserve"> DS16</w:t>
      </w:r>
      <w:r w:rsidR="00433C18">
        <w:t xml:space="preserve">26, paginile 10–11 și </w:t>
      </w:r>
      <w:proofErr w:type="spellStart"/>
      <w:r w:rsidR="00433C18">
        <w:t>Figure</w:t>
      </w:r>
      <w:proofErr w:type="spellEnd"/>
      <w:r w:rsidR="00433C18">
        <w:t xml:space="preserve"> 3:</w:t>
      </w:r>
    </w:p>
    <w:p w14:paraId="4B302D11" w14:textId="57AEB22B" w:rsidR="00E65DFB" w:rsidRPr="00E65DFB" w:rsidRDefault="00E65DFB" w:rsidP="00E65DFB">
      <w:r w:rsidRPr="00E65DFB">
        <w:t>CPOL</w:t>
      </w:r>
      <w:r>
        <w:t xml:space="preserve">(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Polarity</w:t>
      </w:r>
      <w:proofErr w:type="spellEnd"/>
      <w:r>
        <w:t xml:space="preserve"> - </w:t>
      </w:r>
      <w:r w:rsidRPr="00E65DFB">
        <w:t>nivelul logic „de repaus” al ceasului)</w:t>
      </w:r>
      <w:r>
        <w:t xml:space="preserve"> = 0 atunci</w:t>
      </w:r>
      <w:r w:rsidRPr="00E65DFB">
        <w:t xml:space="preserve"> ceasul stă </w:t>
      </w:r>
      <w:r>
        <w:t>la nivel logic LOW când inactiv.</w:t>
      </w:r>
    </w:p>
    <w:p w14:paraId="123DC670" w14:textId="7DA7DAF8" w:rsidR="00E65DFB" w:rsidRPr="00E65DFB" w:rsidRDefault="00E65DFB" w:rsidP="00E65DFB">
      <w:pPr>
        <w:rPr>
          <w:lang w:val="en-US"/>
        </w:rPr>
      </w:pPr>
      <w:proofErr w:type="gramStart"/>
      <w:r w:rsidRPr="00E65DFB">
        <w:rPr>
          <w:lang w:val="en-US"/>
        </w:rPr>
        <w:t>CPHA</w:t>
      </w:r>
      <w:r>
        <w:rPr>
          <w:lang w:val="en-US"/>
        </w:rPr>
        <w:t>(</w:t>
      </w:r>
      <w:proofErr w:type="spellStart"/>
      <w:proofErr w:type="gramEnd"/>
      <w:r>
        <w:t>Clock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-momentul</w:t>
      </w:r>
      <w:proofErr w:type="spellEnd"/>
      <w:r>
        <w:t xml:space="preserve"> când datele sunt captate)</w:t>
      </w:r>
      <w:r>
        <w:rPr>
          <w:lang w:val="en-US"/>
        </w:rPr>
        <w:t xml:space="preserve"> = 1 </w:t>
      </w:r>
      <w:proofErr w:type="spellStart"/>
      <w:r>
        <w:rPr>
          <w:lang w:val="en-US"/>
        </w:rPr>
        <w:t>atunci</w:t>
      </w:r>
      <w:proofErr w:type="spellEnd"/>
      <w:r w:rsidRPr="00E65DFB">
        <w:rPr>
          <w:lang w:val="en-US"/>
        </w:rPr>
        <w:t xml:space="preserve"> </w:t>
      </w:r>
      <w:proofErr w:type="spellStart"/>
      <w:r w:rsidRPr="00E65DFB">
        <w:rPr>
          <w:lang w:val="en-US"/>
        </w:rPr>
        <w:t>datele</w:t>
      </w:r>
      <w:proofErr w:type="spellEnd"/>
      <w:r w:rsidRPr="00E65DFB">
        <w:rPr>
          <w:lang w:val="en-US"/>
        </w:rPr>
        <w:t xml:space="preserve"> </w:t>
      </w:r>
      <w:proofErr w:type="spellStart"/>
      <w:r w:rsidRPr="00E65DFB">
        <w:rPr>
          <w:lang w:val="en-US"/>
        </w:rPr>
        <w:t>sunt</w:t>
      </w:r>
      <w:proofErr w:type="spellEnd"/>
      <w:r w:rsidRPr="00E65DFB">
        <w:rPr>
          <w:lang w:val="en-US"/>
        </w:rPr>
        <w:t xml:space="preserve"> </w:t>
      </w:r>
      <w:proofErr w:type="spellStart"/>
      <w:r w:rsidRPr="00E65DFB">
        <w:rPr>
          <w:lang w:val="en-US"/>
        </w:rPr>
        <w:t>captate</w:t>
      </w:r>
      <w:proofErr w:type="spellEnd"/>
      <w:r w:rsidRPr="00E65DFB">
        <w:rPr>
          <w:lang w:val="en-US"/>
        </w:rPr>
        <w:t xml:space="preserve"> </w:t>
      </w:r>
      <w:proofErr w:type="spellStart"/>
      <w:r w:rsidRPr="00E65DFB">
        <w:rPr>
          <w:lang w:val="en-US"/>
        </w:rPr>
        <w:t>pe</w:t>
      </w:r>
      <w:proofErr w:type="spellEnd"/>
      <w:r w:rsidRPr="00E65DFB">
        <w:rPr>
          <w:lang w:val="en-US"/>
        </w:rPr>
        <w:t xml:space="preserve"> </w:t>
      </w:r>
      <w:proofErr w:type="spellStart"/>
      <w:r w:rsidRPr="00E65DFB">
        <w:rPr>
          <w:lang w:val="en-US"/>
        </w:rPr>
        <w:t>frontul</w:t>
      </w:r>
      <w:proofErr w:type="spellEnd"/>
      <w:r w:rsidRPr="00E65DFB">
        <w:rPr>
          <w:lang w:val="en-US"/>
        </w:rPr>
        <w:t xml:space="preserve"> </w:t>
      </w:r>
      <w:proofErr w:type="spellStart"/>
      <w:r w:rsidRPr="00E65DFB">
        <w:rPr>
          <w:lang w:val="en-US"/>
        </w:rPr>
        <w:t>crescător</w:t>
      </w:r>
      <w:proofErr w:type="spellEnd"/>
      <w:r w:rsidRPr="00E65DFB">
        <w:rPr>
          <w:lang w:val="en-US"/>
        </w:rPr>
        <w:t xml:space="preserve"> (rising edge) al CLK</w:t>
      </w:r>
      <w:r>
        <w:rPr>
          <w:lang w:val="en-US"/>
        </w:rPr>
        <w:t>.</w:t>
      </w:r>
    </w:p>
    <w:p w14:paraId="4AC32130" w14:textId="3BB67FD3" w:rsidR="00E65DFB" w:rsidRDefault="00E65DFB" w:rsidP="00E65DFB">
      <w:pPr>
        <w:rPr>
          <w:lang w:val="en-US"/>
        </w:rPr>
      </w:pPr>
      <w:proofErr w:type="spellStart"/>
      <w:r>
        <w:rPr>
          <w:lang w:val="en-US"/>
        </w:rPr>
        <w:t>Astfel</w:t>
      </w:r>
      <w:proofErr w:type="spellEnd"/>
      <w:r>
        <w:rPr>
          <w:lang w:val="en-US"/>
        </w:rPr>
        <w:t xml:space="preserve">, </w:t>
      </w:r>
      <w:r w:rsidRPr="00E65DFB">
        <w:rPr>
          <w:lang w:val="en-US"/>
        </w:rPr>
        <w:t>DS</w:t>
      </w:r>
      <w:r>
        <w:rPr>
          <w:lang w:val="en-US"/>
        </w:rPr>
        <w:t xml:space="preserve">1626 </w:t>
      </w:r>
      <w:proofErr w:type="spellStart"/>
      <w:r>
        <w:rPr>
          <w:lang w:val="en-US"/>
        </w:rPr>
        <w:t>funcționează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în</w:t>
      </w:r>
      <w:proofErr w:type="spellEnd"/>
      <w:r>
        <w:rPr>
          <w:lang w:val="en-US"/>
        </w:rPr>
        <w:t xml:space="preserve"> SPI Mode 1, </w:t>
      </w:r>
      <w:proofErr w:type="spellStart"/>
      <w:r w:rsidRPr="00E65DFB">
        <w:rPr>
          <w:lang w:val="en-US"/>
        </w:rPr>
        <w:t>unde</w:t>
      </w:r>
      <w:proofErr w:type="spellEnd"/>
      <w:r w:rsidRPr="00E65DFB">
        <w:rPr>
          <w:lang w:val="en-US"/>
        </w:rPr>
        <w:t xml:space="preserve"> CPOL = 0, CPHA = 1</w:t>
      </w:r>
      <w:r>
        <w:rPr>
          <w:lang w:val="en-US"/>
        </w:rPr>
        <w:t>.</w:t>
      </w:r>
    </w:p>
    <w:p w14:paraId="4826E10D" w14:textId="77777777" w:rsidR="00C24BA4" w:rsidRDefault="00C24BA4" w:rsidP="00E65DFB">
      <w:pPr>
        <w:rPr>
          <w:lang w:val="en-US"/>
        </w:rPr>
      </w:pPr>
    </w:p>
    <w:p w14:paraId="16948093" w14:textId="77777777" w:rsidR="00C24BA4" w:rsidRDefault="00C24BA4" w:rsidP="00E65DFB">
      <w:pPr>
        <w:rPr>
          <w:lang w:val="en-US"/>
        </w:rPr>
      </w:pPr>
    </w:p>
    <w:p w14:paraId="5A153A81" w14:textId="51072D74" w:rsidR="00C24BA4" w:rsidRDefault="00C24BA4" w:rsidP="00E65DFB">
      <w:pPr>
        <w:rPr>
          <w:lang w:val="en-US"/>
        </w:rPr>
      </w:pPr>
      <w:r w:rsidRPr="00C24BA4">
        <w:rPr>
          <w:noProof/>
        </w:rPr>
        <w:lastRenderedPageBreak/>
        <w:drawing>
          <wp:inline distT="0" distB="0" distL="0" distR="0" wp14:anchorId="1B67944F" wp14:editId="6FB15404">
            <wp:extent cx="5210902" cy="4420217"/>
            <wp:effectExtent l="0" t="0" r="8890" b="0"/>
            <wp:docPr id="846548442" name="Imagine 846548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1BF0" w14:textId="77777777" w:rsidR="00C24BA4" w:rsidRDefault="00C24BA4" w:rsidP="00E65DFB">
      <w:pPr>
        <w:rPr>
          <w:lang w:val="en-US"/>
        </w:rPr>
      </w:pPr>
    </w:p>
    <w:p w14:paraId="3CC96AAE" w14:textId="77777777" w:rsidR="00C24BA4" w:rsidRDefault="00C24BA4" w:rsidP="00E65DFB">
      <w:pPr>
        <w:rPr>
          <w:lang w:val="en-US"/>
        </w:rPr>
      </w:pPr>
    </w:p>
    <w:p w14:paraId="160E5A4D" w14:textId="77777777" w:rsidR="00C24BA4" w:rsidRDefault="00C24BA4" w:rsidP="00E65DFB">
      <w:pPr>
        <w:rPr>
          <w:lang w:val="en-US"/>
        </w:rPr>
      </w:pPr>
    </w:p>
    <w:p w14:paraId="3FAAE6AF" w14:textId="77777777" w:rsidR="00C24BA4" w:rsidRDefault="00C24BA4" w:rsidP="00E65DFB">
      <w:pPr>
        <w:rPr>
          <w:lang w:val="en-US"/>
        </w:rPr>
      </w:pPr>
    </w:p>
    <w:p w14:paraId="1A608F95" w14:textId="77777777" w:rsidR="00C24BA4" w:rsidRDefault="00C24BA4" w:rsidP="00E65DFB">
      <w:pPr>
        <w:rPr>
          <w:lang w:val="en-US"/>
        </w:rPr>
      </w:pPr>
    </w:p>
    <w:p w14:paraId="05710FF7" w14:textId="77777777" w:rsidR="00C24BA4" w:rsidRDefault="00C24BA4" w:rsidP="00E65DFB">
      <w:pPr>
        <w:rPr>
          <w:lang w:val="en-US"/>
        </w:rPr>
      </w:pPr>
    </w:p>
    <w:p w14:paraId="5D7E191F" w14:textId="77777777" w:rsidR="00C24BA4" w:rsidRDefault="00C24BA4" w:rsidP="00E65DFB">
      <w:pPr>
        <w:rPr>
          <w:lang w:val="en-US"/>
        </w:rPr>
      </w:pPr>
    </w:p>
    <w:p w14:paraId="4996A269" w14:textId="77777777" w:rsidR="00C24BA4" w:rsidRDefault="00C24BA4" w:rsidP="00E65DFB">
      <w:pPr>
        <w:rPr>
          <w:lang w:val="en-US"/>
        </w:rPr>
      </w:pPr>
    </w:p>
    <w:p w14:paraId="32E1826B" w14:textId="77777777" w:rsidR="00C24BA4" w:rsidRDefault="00C24BA4" w:rsidP="00E65DFB">
      <w:pPr>
        <w:rPr>
          <w:lang w:val="en-US"/>
        </w:rPr>
      </w:pPr>
    </w:p>
    <w:p w14:paraId="10550868" w14:textId="77777777" w:rsidR="00C24BA4" w:rsidRDefault="00C24BA4" w:rsidP="00E65DFB">
      <w:pPr>
        <w:rPr>
          <w:lang w:val="en-US"/>
        </w:rPr>
      </w:pPr>
    </w:p>
    <w:p w14:paraId="293046D7" w14:textId="77777777" w:rsidR="00C24BA4" w:rsidRDefault="00C24BA4" w:rsidP="00E65DFB">
      <w:pPr>
        <w:rPr>
          <w:lang w:val="en-US"/>
        </w:rPr>
      </w:pPr>
    </w:p>
    <w:p w14:paraId="3C1A5D67" w14:textId="77777777" w:rsidR="00C24BA4" w:rsidRDefault="00C24BA4" w:rsidP="00E65DFB">
      <w:pPr>
        <w:rPr>
          <w:lang w:val="en-US"/>
        </w:rPr>
      </w:pPr>
    </w:p>
    <w:p w14:paraId="5A7E1434" w14:textId="77777777" w:rsidR="00C24BA4" w:rsidRDefault="00C24BA4" w:rsidP="00E65DFB">
      <w:pPr>
        <w:rPr>
          <w:lang w:val="en-US"/>
        </w:rPr>
      </w:pPr>
    </w:p>
    <w:p w14:paraId="31D9FC4A" w14:textId="77777777" w:rsidR="00C24BA4" w:rsidRDefault="00C24BA4" w:rsidP="00E65DFB">
      <w:pPr>
        <w:rPr>
          <w:lang w:val="en-US"/>
        </w:rPr>
      </w:pPr>
    </w:p>
    <w:p w14:paraId="12B05DDB" w14:textId="77777777" w:rsidR="00C24BA4" w:rsidRDefault="00C24BA4" w:rsidP="00E65DFB">
      <w:pPr>
        <w:rPr>
          <w:lang w:val="en-US"/>
        </w:rPr>
      </w:pPr>
    </w:p>
    <w:p w14:paraId="130D4C2A" w14:textId="77777777" w:rsidR="00C24BA4" w:rsidRDefault="00C24BA4" w:rsidP="00E65DFB">
      <w:pPr>
        <w:rPr>
          <w:lang w:val="en-US"/>
        </w:rPr>
      </w:pPr>
    </w:p>
    <w:p w14:paraId="002FA42E" w14:textId="77777777" w:rsidR="00C24BA4" w:rsidRDefault="00C24BA4" w:rsidP="00E65DFB">
      <w:pPr>
        <w:rPr>
          <w:lang w:val="en-US"/>
        </w:rPr>
      </w:pPr>
    </w:p>
    <w:p w14:paraId="3EBA1FAD" w14:textId="77777777" w:rsidR="00C24BA4" w:rsidRDefault="00C24BA4" w:rsidP="00E65DFB">
      <w:pPr>
        <w:rPr>
          <w:lang w:val="en-US"/>
        </w:rPr>
      </w:pPr>
    </w:p>
    <w:p w14:paraId="055DF4B6" w14:textId="77777777" w:rsidR="00C24BA4" w:rsidRDefault="00C24BA4" w:rsidP="00E65DFB">
      <w:pPr>
        <w:rPr>
          <w:lang w:val="en-US"/>
        </w:rPr>
      </w:pPr>
    </w:p>
    <w:p w14:paraId="0081A936" w14:textId="77777777" w:rsidR="00C24BA4" w:rsidRDefault="00C24BA4" w:rsidP="00E65DFB">
      <w:pPr>
        <w:rPr>
          <w:lang w:val="en-US"/>
        </w:rPr>
      </w:pPr>
    </w:p>
    <w:p w14:paraId="09452DD9" w14:textId="77777777" w:rsidR="00C24BA4" w:rsidRDefault="00C24BA4" w:rsidP="00E65DFB">
      <w:pPr>
        <w:rPr>
          <w:lang w:val="en-US"/>
        </w:rPr>
      </w:pPr>
    </w:p>
    <w:p w14:paraId="3DFC9E46" w14:textId="77777777" w:rsidR="00C24BA4" w:rsidRDefault="00C24BA4" w:rsidP="00E65DFB">
      <w:pPr>
        <w:rPr>
          <w:lang w:val="en-US"/>
        </w:rPr>
      </w:pPr>
    </w:p>
    <w:p w14:paraId="1F50AA80" w14:textId="77777777" w:rsidR="00C24BA4" w:rsidRDefault="00C24BA4" w:rsidP="00E65DFB">
      <w:pPr>
        <w:rPr>
          <w:lang w:val="en-US"/>
        </w:rPr>
      </w:pPr>
    </w:p>
    <w:p w14:paraId="74A9C22B" w14:textId="77777777" w:rsidR="00C24BA4" w:rsidRPr="00E65DFB" w:rsidRDefault="00C24BA4" w:rsidP="00E65DFB">
      <w:pPr>
        <w:rPr>
          <w:lang w:val="en-US"/>
        </w:rPr>
      </w:pPr>
    </w:p>
    <w:p w14:paraId="57422C7F" w14:textId="1AA1EF89" w:rsidR="005904BF" w:rsidRDefault="00053056" w:rsidP="00E756FD">
      <w:pPr>
        <w:pStyle w:val="Titlu1"/>
        <w:spacing w:before="600" w:after="480"/>
        <w:jc w:val="center"/>
        <w:rPr>
          <w:rStyle w:val="Robust"/>
          <w:rFonts w:ascii="Times New Roman" w:hAnsi="Times New Roman" w:cs="Times New Roman"/>
          <w:bCs w:val="0"/>
          <w:color w:val="000000" w:themeColor="text1"/>
        </w:rPr>
      </w:pPr>
      <w:bookmarkStart w:id="11" w:name="_Toc202080077"/>
      <w:r>
        <w:rPr>
          <w:rStyle w:val="Robust"/>
          <w:rFonts w:ascii="Times New Roman" w:hAnsi="Times New Roman" w:cs="Times New Roman"/>
          <w:bCs w:val="0"/>
          <w:color w:val="000000" w:themeColor="text1"/>
        </w:rPr>
        <w:lastRenderedPageBreak/>
        <w:t xml:space="preserve">3. </w:t>
      </w:r>
      <w:r w:rsidR="00433C18">
        <w:rPr>
          <w:rStyle w:val="Robust"/>
          <w:rFonts w:ascii="Times New Roman" w:hAnsi="Times New Roman" w:cs="Times New Roman"/>
          <w:bCs w:val="0"/>
          <w:color w:val="000000" w:themeColor="text1"/>
        </w:rPr>
        <w:t>MPIDE</w:t>
      </w:r>
      <w:bookmarkEnd w:id="11"/>
    </w:p>
    <w:p w14:paraId="7ECA3013" w14:textId="77777777" w:rsidR="00433C18" w:rsidRDefault="00433C18" w:rsidP="00433C18"/>
    <w:p w14:paraId="6BBFA7FC" w14:textId="2073352C" w:rsidR="00433C18" w:rsidRDefault="001C73A5" w:rsidP="00433C18">
      <w:r w:rsidRPr="001C73A5">
        <w:t>Codul implementat în MPIDE are ca scop citirea temperaturii ambientale de la senzorul DS1626, utilizând interfața SPI 3-wire bidirecțională.</w:t>
      </w:r>
    </w:p>
    <w:p w14:paraId="680550B5" w14:textId="77777777" w:rsidR="00D22EF3" w:rsidRDefault="00D22EF3" w:rsidP="00433C18"/>
    <w:p w14:paraId="2EF614D5" w14:textId="2E8A9B3B" w:rsidR="00D22EF3" w:rsidRDefault="00D22EF3" w:rsidP="00433C18">
      <w:r w:rsidRPr="00D22EF3">
        <w:rPr>
          <w:noProof/>
        </w:rPr>
        <w:drawing>
          <wp:inline distT="0" distB="0" distL="0" distR="0" wp14:anchorId="167202E6" wp14:editId="2EE5EA94">
            <wp:extent cx="1914792" cy="266737"/>
            <wp:effectExtent l="0" t="0" r="9525" b="0"/>
            <wp:docPr id="31" name="I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7D69" w14:textId="7A038181" w:rsidR="00D22EF3" w:rsidRDefault="00D22EF3" w:rsidP="00433C18">
      <w:r w:rsidRPr="00D22EF3">
        <w:rPr>
          <w:noProof/>
        </w:rPr>
        <w:drawing>
          <wp:inline distT="0" distB="0" distL="0" distR="0" wp14:anchorId="738C258D" wp14:editId="62897D71">
            <wp:extent cx="3038899" cy="905001"/>
            <wp:effectExtent l="0" t="0" r="9525" b="9525"/>
            <wp:docPr id="846548417" name="Imagine 846548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558E" w14:textId="77777777" w:rsidR="00D22EF3" w:rsidRDefault="00D22EF3" w:rsidP="00433C18"/>
    <w:p w14:paraId="513DBC95" w14:textId="1F18409B" w:rsidR="00D22EF3" w:rsidRDefault="00D22EF3" w:rsidP="00D22EF3">
      <w:r>
        <w:t>Setează frecvența ceasului principal (16 MHz) pentru a calcula corect temporizările.</w:t>
      </w:r>
    </w:p>
    <w:p w14:paraId="20B1F638" w14:textId="401244A7" w:rsidR="005904BF" w:rsidRDefault="00D22EF3" w:rsidP="00D22EF3">
      <w:r>
        <w:t xml:space="preserve">Definește o frecvență pentru </w:t>
      </w:r>
      <w:proofErr w:type="spellStart"/>
      <w:r>
        <w:t>timerul</w:t>
      </w:r>
      <w:proofErr w:type="spellEnd"/>
      <w:r>
        <w:t xml:space="preserve"> intern și un timp de stabilitate pentru buton.</w:t>
      </w:r>
    </w:p>
    <w:p w14:paraId="00733F2C" w14:textId="77777777" w:rsidR="00D22EF3" w:rsidRDefault="00D22EF3" w:rsidP="00D22EF3"/>
    <w:p w14:paraId="604B2BB0" w14:textId="451CE3BB" w:rsidR="00D22EF3" w:rsidRDefault="00D22EF3" w:rsidP="00D22EF3">
      <w:pPr>
        <w:rPr>
          <w:rStyle w:val="Robust"/>
          <w:b w:val="0"/>
          <w:bCs w:val="0"/>
        </w:rPr>
      </w:pPr>
      <w:r w:rsidRPr="00D22EF3">
        <w:rPr>
          <w:rStyle w:val="Robust"/>
          <w:b w:val="0"/>
          <w:bCs w:val="0"/>
          <w:noProof/>
        </w:rPr>
        <w:drawing>
          <wp:inline distT="0" distB="0" distL="0" distR="0" wp14:anchorId="00596384" wp14:editId="004B659F">
            <wp:extent cx="3810532" cy="381053"/>
            <wp:effectExtent l="0" t="0" r="0" b="0"/>
            <wp:docPr id="846548418" name="Imagine 846548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2DBF" w14:textId="06424CCD" w:rsidR="00D22EF3" w:rsidRDefault="00D22EF3" w:rsidP="00D22EF3">
      <w:pPr>
        <w:rPr>
          <w:rStyle w:val="Robust"/>
          <w:b w:val="0"/>
          <w:bCs w:val="0"/>
        </w:rPr>
      </w:pPr>
      <w:r w:rsidRPr="00D22EF3">
        <w:rPr>
          <w:rStyle w:val="Robust"/>
          <w:b w:val="0"/>
          <w:bCs w:val="0"/>
          <w:noProof/>
        </w:rPr>
        <w:drawing>
          <wp:inline distT="0" distB="0" distL="0" distR="0" wp14:anchorId="38891B5B" wp14:editId="7EEB4573">
            <wp:extent cx="3972479" cy="409632"/>
            <wp:effectExtent l="0" t="0" r="9525" b="9525"/>
            <wp:docPr id="846548420" name="Imagine 846548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D1B8" w14:textId="77777777" w:rsidR="00D22EF3" w:rsidRDefault="00D22EF3" w:rsidP="00D22EF3">
      <w:pPr>
        <w:rPr>
          <w:rStyle w:val="Robust"/>
          <w:b w:val="0"/>
          <w:bCs w:val="0"/>
        </w:rPr>
      </w:pPr>
    </w:p>
    <w:p w14:paraId="22D4535A" w14:textId="3F241633" w:rsidR="00D22EF3" w:rsidRDefault="00D22EF3" w:rsidP="00D22EF3">
      <w:r>
        <w:rPr>
          <w:rStyle w:val="Robust"/>
          <w:b w:val="0"/>
          <w:bCs w:val="0"/>
        </w:rPr>
        <w:t xml:space="preserve">Secvența de cod </w:t>
      </w:r>
      <w:r>
        <w:t>reprezintă variabile pentru controlul temporizării și stării butonului.</w:t>
      </w:r>
    </w:p>
    <w:p w14:paraId="667474CC" w14:textId="77777777" w:rsidR="00D22EF3" w:rsidRDefault="00D22EF3" w:rsidP="00D22EF3"/>
    <w:p w14:paraId="1CB1A0E2" w14:textId="070569C6" w:rsidR="00D22EF3" w:rsidRDefault="00D22EF3" w:rsidP="00D22EF3">
      <w:pPr>
        <w:rPr>
          <w:rStyle w:val="Robust"/>
          <w:b w:val="0"/>
          <w:bCs w:val="0"/>
        </w:rPr>
      </w:pPr>
      <w:r w:rsidRPr="00D22EF3">
        <w:rPr>
          <w:rStyle w:val="Robust"/>
          <w:b w:val="0"/>
          <w:bCs w:val="0"/>
          <w:noProof/>
        </w:rPr>
        <w:drawing>
          <wp:inline distT="0" distB="0" distL="0" distR="0" wp14:anchorId="75B791E4" wp14:editId="1E64C42D">
            <wp:extent cx="5972810" cy="178435"/>
            <wp:effectExtent l="0" t="0" r="8890" b="0"/>
            <wp:docPr id="846548421" name="Imagine 846548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A0B1" w14:textId="77777777" w:rsidR="00D22EF3" w:rsidRDefault="00D22EF3" w:rsidP="00D22EF3">
      <w:pPr>
        <w:rPr>
          <w:rStyle w:val="Robust"/>
          <w:b w:val="0"/>
          <w:bCs w:val="0"/>
        </w:rPr>
      </w:pPr>
    </w:p>
    <w:p w14:paraId="1AC6BEDA" w14:textId="0F32A54B" w:rsidR="00D22EF3" w:rsidRDefault="001E2ABE" w:rsidP="00D22EF3">
      <w:r>
        <w:t>Se c</w:t>
      </w:r>
      <w:r w:rsidR="00D22EF3">
        <w:t xml:space="preserve">onfigurează fluxul de date UART pentru a permite folosirea </w:t>
      </w:r>
      <w:proofErr w:type="spellStart"/>
      <w:r w:rsidR="00D22EF3">
        <w:rPr>
          <w:rStyle w:val="CodHTML"/>
        </w:rPr>
        <w:t>printf</w:t>
      </w:r>
      <w:proofErr w:type="spellEnd"/>
      <w:r w:rsidR="00D22EF3">
        <w:rPr>
          <w:rStyle w:val="CodHTML"/>
        </w:rPr>
        <w:t>()</w:t>
      </w:r>
      <w:r w:rsidR="00D22EF3">
        <w:t xml:space="preserve"> în </w:t>
      </w:r>
      <w:proofErr w:type="spellStart"/>
      <w:r w:rsidR="00D22EF3">
        <w:t>Tera</w:t>
      </w:r>
      <w:proofErr w:type="spellEnd"/>
      <w:r w:rsidR="00D22EF3">
        <w:t xml:space="preserve"> </w:t>
      </w:r>
      <w:proofErr w:type="spellStart"/>
      <w:r w:rsidR="00D22EF3">
        <w:t>Term</w:t>
      </w:r>
      <w:proofErr w:type="spellEnd"/>
      <w:r w:rsidR="00D22EF3">
        <w:t>.</w:t>
      </w:r>
    </w:p>
    <w:p w14:paraId="24FBD8CF" w14:textId="77777777" w:rsidR="001E2ABE" w:rsidRDefault="001E2ABE" w:rsidP="00D22EF3"/>
    <w:p w14:paraId="6CB94E45" w14:textId="7E830C04" w:rsidR="001E2ABE" w:rsidRDefault="001E2ABE" w:rsidP="00D22EF3">
      <w:pPr>
        <w:rPr>
          <w:rStyle w:val="Robust"/>
          <w:b w:val="0"/>
          <w:bCs w:val="0"/>
        </w:rPr>
      </w:pPr>
      <w:r w:rsidRPr="001E2ABE">
        <w:rPr>
          <w:rStyle w:val="Robust"/>
          <w:b w:val="0"/>
          <w:bCs w:val="0"/>
          <w:noProof/>
        </w:rPr>
        <w:drawing>
          <wp:inline distT="0" distB="0" distL="0" distR="0" wp14:anchorId="0470FBBB" wp14:editId="7D75D539">
            <wp:extent cx="3553321" cy="200053"/>
            <wp:effectExtent l="0" t="0" r="0" b="9525"/>
            <wp:docPr id="846548422" name="Imagine 846548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B424" w14:textId="77777777" w:rsidR="001E2ABE" w:rsidRPr="001E2ABE" w:rsidRDefault="001E2ABE" w:rsidP="001E2ABE">
      <w:pPr>
        <w:widowControl/>
        <w:spacing w:before="100" w:beforeAutospacing="1" w:after="100" w:afterAutospacing="1"/>
        <w:contextualSpacing/>
        <w:rPr>
          <w:sz w:val="24"/>
          <w:szCs w:val="24"/>
        </w:rPr>
      </w:pPr>
      <w:r w:rsidRPr="001E2ABE">
        <w:rPr>
          <w:sz w:val="24"/>
          <w:szCs w:val="24"/>
        </w:rPr>
        <w:t xml:space="preserve">Declară un vector de 2 octeți care vor fi </w:t>
      </w:r>
      <w:r w:rsidRPr="001E2ABE">
        <w:rPr>
          <w:bCs/>
          <w:sz w:val="24"/>
          <w:szCs w:val="24"/>
        </w:rPr>
        <w:t>transmiși către senzorul DS1626</w:t>
      </w:r>
      <w:r w:rsidRPr="001E2ABE">
        <w:rPr>
          <w:sz w:val="24"/>
          <w:szCs w:val="24"/>
        </w:rPr>
        <w:t xml:space="preserve"> prin SPI.</w:t>
      </w:r>
    </w:p>
    <w:p w14:paraId="5D625868" w14:textId="7F43B51F" w:rsidR="001E2ABE" w:rsidRPr="001E2ABE" w:rsidRDefault="001E2ABE" w:rsidP="001E2ABE">
      <w:pPr>
        <w:widowControl/>
        <w:spacing w:before="100" w:beforeAutospacing="1" w:after="100" w:afterAutospacing="1"/>
        <w:contextualSpacing/>
        <w:rPr>
          <w:sz w:val="24"/>
          <w:szCs w:val="24"/>
        </w:rPr>
      </w:pPr>
      <w:r w:rsidRPr="001E2ABE">
        <w:rPr>
          <w:sz w:val="24"/>
          <w:szCs w:val="24"/>
        </w:rPr>
        <w:t>Inițializat cu 0x00, dar este folosit pentru a trimite:</w:t>
      </w:r>
    </w:p>
    <w:p w14:paraId="20E672B6" w14:textId="77777777" w:rsidR="001E2ABE" w:rsidRPr="001E2ABE" w:rsidRDefault="001E2ABE" w:rsidP="001E2ABE">
      <w:pPr>
        <w:widowControl/>
        <w:numPr>
          <w:ilvl w:val="0"/>
          <w:numId w:val="42"/>
        </w:numPr>
        <w:spacing w:before="100" w:beforeAutospacing="1" w:after="100" w:afterAutospacing="1"/>
        <w:contextualSpacing/>
        <w:rPr>
          <w:sz w:val="24"/>
          <w:szCs w:val="24"/>
        </w:rPr>
      </w:pPr>
      <w:r w:rsidRPr="001E2ABE">
        <w:rPr>
          <w:sz w:val="24"/>
          <w:szCs w:val="24"/>
        </w:rPr>
        <w:t xml:space="preserve">comanda 0x51 (Start </w:t>
      </w:r>
      <w:proofErr w:type="spellStart"/>
      <w:r w:rsidRPr="001E2ABE">
        <w:rPr>
          <w:sz w:val="24"/>
          <w:szCs w:val="24"/>
        </w:rPr>
        <w:t>Convert</w:t>
      </w:r>
      <w:proofErr w:type="spellEnd"/>
      <w:r w:rsidRPr="001E2ABE">
        <w:rPr>
          <w:sz w:val="24"/>
          <w:szCs w:val="24"/>
        </w:rPr>
        <w:t>)</w:t>
      </w:r>
    </w:p>
    <w:p w14:paraId="43CB7D4B" w14:textId="77777777" w:rsidR="001E2ABE" w:rsidRPr="001E2ABE" w:rsidRDefault="001E2ABE" w:rsidP="001E2ABE">
      <w:pPr>
        <w:widowControl/>
        <w:numPr>
          <w:ilvl w:val="0"/>
          <w:numId w:val="42"/>
        </w:numPr>
        <w:spacing w:before="100" w:beforeAutospacing="1" w:after="100" w:afterAutospacing="1"/>
        <w:contextualSpacing/>
        <w:rPr>
          <w:sz w:val="24"/>
          <w:szCs w:val="24"/>
        </w:rPr>
      </w:pPr>
      <w:r w:rsidRPr="001E2ABE">
        <w:rPr>
          <w:sz w:val="24"/>
          <w:szCs w:val="24"/>
        </w:rPr>
        <w:t>comanda 0xAA (</w:t>
      </w:r>
      <w:proofErr w:type="spellStart"/>
      <w:r w:rsidRPr="001E2ABE">
        <w:rPr>
          <w:sz w:val="24"/>
          <w:szCs w:val="24"/>
        </w:rPr>
        <w:t>Read</w:t>
      </w:r>
      <w:proofErr w:type="spellEnd"/>
      <w:r w:rsidRPr="001E2ABE">
        <w:rPr>
          <w:sz w:val="24"/>
          <w:szCs w:val="24"/>
        </w:rPr>
        <w:t xml:space="preserve"> </w:t>
      </w:r>
      <w:proofErr w:type="spellStart"/>
      <w:r w:rsidRPr="001E2ABE">
        <w:rPr>
          <w:sz w:val="24"/>
          <w:szCs w:val="24"/>
        </w:rPr>
        <w:t>Temperature</w:t>
      </w:r>
      <w:proofErr w:type="spellEnd"/>
      <w:r w:rsidRPr="001E2ABE">
        <w:rPr>
          <w:sz w:val="24"/>
          <w:szCs w:val="24"/>
        </w:rPr>
        <w:t>)</w:t>
      </w:r>
    </w:p>
    <w:p w14:paraId="70928387" w14:textId="741D81D7" w:rsidR="001E2ABE" w:rsidRDefault="001E2ABE" w:rsidP="001E2ABE">
      <w:pPr>
        <w:widowControl/>
        <w:numPr>
          <w:ilvl w:val="0"/>
          <w:numId w:val="42"/>
        </w:numPr>
        <w:spacing w:before="100" w:beforeAutospacing="1" w:after="100" w:afterAutospacing="1"/>
        <w:contextualSpacing/>
        <w:rPr>
          <w:sz w:val="24"/>
          <w:szCs w:val="24"/>
        </w:rPr>
      </w:pPr>
      <w:r w:rsidRPr="001E2ABE">
        <w:rPr>
          <w:sz w:val="24"/>
          <w:szCs w:val="24"/>
        </w:rPr>
        <w:t xml:space="preserve">sau </w:t>
      </w:r>
      <w:r>
        <w:rPr>
          <w:bCs/>
          <w:sz w:val="24"/>
          <w:szCs w:val="24"/>
        </w:rPr>
        <w:t>doi octeți</w:t>
      </w:r>
      <w:r w:rsidRPr="001E2ABE">
        <w:rPr>
          <w:sz w:val="24"/>
          <w:szCs w:val="24"/>
        </w:rPr>
        <w:t xml:space="preserve"> (ex. 0x00, </w:t>
      </w:r>
      <w:proofErr w:type="spellStart"/>
      <w:r w:rsidRPr="001E2ABE">
        <w:rPr>
          <w:sz w:val="24"/>
          <w:szCs w:val="24"/>
        </w:rPr>
        <w:t>0x00</w:t>
      </w:r>
      <w:proofErr w:type="spellEnd"/>
      <w:r w:rsidRPr="001E2ABE">
        <w:rPr>
          <w:sz w:val="24"/>
          <w:szCs w:val="24"/>
        </w:rPr>
        <w:t>) pentru a genera ceasul necesar recepției datelor (deoarece SPI e full-duplex).</w:t>
      </w:r>
    </w:p>
    <w:p w14:paraId="50B62777" w14:textId="77777777" w:rsidR="001E2ABE" w:rsidRPr="001E2ABE" w:rsidRDefault="001E2ABE" w:rsidP="001E2ABE">
      <w:pPr>
        <w:widowControl/>
        <w:spacing w:before="100" w:beforeAutospacing="1" w:after="100" w:afterAutospacing="1"/>
        <w:ind w:left="720"/>
        <w:contextualSpacing/>
        <w:rPr>
          <w:sz w:val="24"/>
          <w:szCs w:val="24"/>
        </w:rPr>
      </w:pPr>
    </w:p>
    <w:p w14:paraId="2C81F6ED" w14:textId="64AEF0D1" w:rsidR="001E2ABE" w:rsidRDefault="001E2ABE" w:rsidP="001E2ABE">
      <w:pPr>
        <w:rPr>
          <w:rStyle w:val="Robust"/>
          <w:b w:val="0"/>
          <w:bCs w:val="0"/>
          <w:sz w:val="24"/>
          <w:szCs w:val="24"/>
        </w:rPr>
      </w:pPr>
      <w:r w:rsidRPr="001E2ABE">
        <w:rPr>
          <w:rStyle w:val="Robust"/>
          <w:b w:val="0"/>
          <w:bCs w:val="0"/>
          <w:noProof/>
          <w:sz w:val="24"/>
          <w:szCs w:val="24"/>
        </w:rPr>
        <w:drawing>
          <wp:inline distT="0" distB="0" distL="0" distR="0" wp14:anchorId="26596AD4" wp14:editId="4F6405E1">
            <wp:extent cx="3515216" cy="161948"/>
            <wp:effectExtent l="0" t="0" r="0" b="9525"/>
            <wp:docPr id="846548423" name="Imagine 846548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02E7" w14:textId="77777777" w:rsidR="001E2ABE" w:rsidRDefault="001E2ABE" w:rsidP="001E2ABE">
      <w:pPr>
        <w:rPr>
          <w:rStyle w:val="Robust"/>
          <w:b w:val="0"/>
          <w:bCs w:val="0"/>
          <w:sz w:val="24"/>
          <w:szCs w:val="24"/>
        </w:rPr>
      </w:pPr>
    </w:p>
    <w:p w14:paraId="2880C33A" w14:textId="77777777" w:rsidR="001E2ABE" w:rsidRPr="001E2ABE" w:rsidRDefault="001E2ABE" w:rsidP="001E2ABE">
      <w:pPr>
        <w:widowControl/>
        <w:spacing w:before="100" w:beforeAutospacing="1" w:after="100" w:afterAutospacing="1"/>
        <w:ind w:left="720"/>
        <w:contextualSpacing/>
        <w:rPr>
          <w:sz w:val="24"/>
          <w:szCs w:val="24"/>
        </w:rPr>
      </w:pPr>
      <w:r w:rsidRPr="001E2ABE">
        <w:rPr>
          <w:sz w:val="24"/>
          <w:szCs w:val="24"/>
        </w:rPr>
        <w:t xml:space="preserve">Declară un vector de 2 octeți pentru </w:t>
      </w:r>
      <w:r w:rsidRPr="001E2ABE">
        <w:rPr>
          <w:bCs/>
          <w:sz w:val="24"/>
          <w:szCs w:val="24"/>
        </w:rPr>
        <w:t>stocarea datelor primite de la DS1626</w:t>
      </w:r>
      <w:r w:rsidRPr="001E2ABE">
        <w:rPr>
          <w:sz w:val="24"/>
          <w:szCs w:val="24"/>
        </w:rPr>
        <w:t>.</w:t>
      </w:r>
    </w:p>
    <w:p w14:paraId="20BCA272" w14:textId="6ECE5000" w:rsidR="001E2ABE" w:rsidRPr="001E2ABE" w:rsidRDefault="001E2ABE" w:rsidP="001E2ABE">
      <w:pPr>
        <w:widowControl/>
        <w:spacing w:before="100" w:beforeAutospacing="1" w:after="100" w:afterAutospacing="1"/>
        <w:ind w:left="720"/>
        <w:contextualSpacing/>
        <w:rPr>
          <w:sz w:val="24"/>
          <w:szCs w:val="24"/>
        </w:rPr>
      </w:pPr>
      <w:r w:rsidRPr="001E2ABE">
        <w:rPr>
          <w:sz w:val="24"/>
          <w:szCs w:val="24"/>
        </w:rPr>
        <w:t>La citirea temperaturii, senzorul transmite 2 octeți:</w:t>
      </w:r>
    </w:p>
    <w:p w14:paraId="7FB0BA57" w14:textId="77777777" w:rsidR="001E2ABE" w:rsidRPr="001E2ABE" w:rsidRDefault="001E2ABE" w:rsidP="001E2ABE">
      <w:pPr>
        <w:pStyle w:val="Listparagraf"/>
        <w:widowControl/>
        <w:numPr>
          <w:ilvl w:val="0"/>
          <w:numId w:val="44"/>
        </w:numPr>
        <w:spacing w:before="100" w:beforeAutospacing="1" w:after="100" w:afterAutospacing="1"/>
        <w:rPr>
          <w:sz w:val="24"/>
          <w:szCs w:val="24"/>
        </w:rPr>
      </w:pPr>
      <w:r w:rsidRPr="001E2ABE">
        <w:rPr>
          <w:bCs/>
          <w:sz w:val="24"/>
          <w:szCs w:val="24"/>
        </w:rPr>
        <w:t>LSB</w:t>
      </w:r>
      <w:r w:rsidRPr="001E2ABE">
        <w:rPr>
          <w:sz w:val="24"/>
          <w:szCs w:val="24"/>
        </w:rPr>
        <w:t xml:space="preserve"> (primul octet, </w:t>
      </w:r>
      <w:proofErr w:type="spellStart"/>
      <w:r w:rsidRPr="001E2ABE">
        <w:rPr>
          <w:sz w:val="24"/>
          <w:szCs w:val="24"/>
        </w:rPr>
        <w:t>DataRec</w:t>
      </w:r>
      <w:proofErr w:type="spellEnd"/>
      <w:r w:rsidRPr="001E2ABE">
        <w:rPr>
          <w:sz w:val="24"/>
          <w:szCs w:val="24"/>
        </w:rPr>
        <w:t>[0])</w:t>
      </w:r>
    </w:p>
    <w:p w14:paraId="39E98E06" w14:textId="77777777" w:rsidR="001E2ABE" w:rsidRPr="001E2ABE" w:rsidRDefault="001E2ABE" w:rsidP="001E2ABE">
      <w:pPr>
        <w:pStyle w:val="Listparagraf"/>
        <w:widowControl/>
        <w:numPr>
          <w:ilvl w:val="0"/>
          <w:numId w:val="44"/>
        </w:numPr>
        <w:spacing w:before="100" w:beforeAutospacing="1" w:after="100" w:afterAutospacing="1"/>
        <w:rPr>
          <w:sz w:val="24"/>
          <w:szCs w:val="24"/>
        </w:rPr>
      </w:pPr>
      <w:r w:rsidRPr="001E2ABE">
        <w:rPr>
          <w:bCs/>
          <w:sz w:val="24"/>
          <w:szCs w:val="24"/>
        </w:rPr>
        <w:t>MSB</w:t>
      </w:r>
      <w:r w:rsidRPr="001E2ABE">
        <w:rPr>
          <w:sz w:val="24"/>
          <w:szCs w:val="24"/>
        </w:rPr>
        <w:t xml:space="preserve"> (al doilea octet, </w:t>
      </w:r>
      <w:proofErr w:type="spellStart"/>
      <w:r w:rsidRPr="001E2ABE">
        <w:rPr>
          <w:sz w:val="24"/>
          <w:szCs w:val="24"/>
        </w:rPr>
        <w:t>DataRec</w:t>
      </w:r>
      <w:proofErr w:type="spellEnd"/>
      <w:r w:rsidRPr="001E2ABE">
        <w:rPr>
          <w:sz w:val="24"/>
          <w:szCs w:val="24"/>
        </w:rPr>
        <w:t>[1])</w:t>
      </w:r>
    </w:p>
    <w:p w14:paraId="4FFA3DBE" w14:textId="77777777" w:rsidR="001E2ABE" w:rsidRPr="001E2ABE" w:rsidRDefault="001E2ABE" w:rsidP="001E2ABE">
      <w:pPr>
        <w:widowControl/>
        <w:spacing w:before="100" w:beforeAutospacing="1" w:after="100" w:afterAutospacing="1"/>
        <w:ind w:left="720"/>
        <w:contextualSpacing/>
        <w:rPr>
          <w:sz w:val="24"/>
          <w:szCs w:val="24"/>
        </w:rPr>
      </w:pPr>
      <w:r w:rsidRPr="001E2ABE">
        <w:rPr>
          <w:sz w:val="24"/>
          <w:szCs w:val="24"/>
        </w:rPr>
        <w:t>Acești octeți sunt combinați pentru a obține temperatura brută.</w:t>
      </w:r>
    </w:p>
    <w:p w14:paraId="4B4271CA" w14:textId="77777777" w:rsidR="001E2ABE" w:rsidRDefault="001E2ABE" w:rsidP="001E2ABE">
      <w:pPr>
        <w:rPr>
          <w:rStyle w:val="Robust"/>
          <w:b w:val="0"/>
          <w:bCs w:val="0"/>
          <w:sz w:val="24"/>
          <w:szCs w:val="24"/>
        </w:rPr>
      </w:pPr>
    </w:p>
    <w:p w14:paraId="149133A3" w14:textId="0D0246F7" w:rsidR="001E2ABE" w:rsidRDefault="001E2ABE" w:rsidP="001E2ABE">
      <w:pPr>
        <w:rPr>
          <w:rStyle w:val="Robust"/>
          <w:b w:val="0"/>
          <w:bCs w:val="0"/>
          <w:sz w:val="24"/>
          <w:szCs w:val="24"/>
        </w:rPr>
      </w:pPr>
      <w:r w:rsidRPr="001E2ABE">
        <w:rPr>
          <w:rStyle w:val="Robust"/>
          <w:b w:val="0"/>
          <w:bCs w:val="0"/>
          <w:noProof/>
          <w:sz w:val="24"/>
          <w:szCs w:val="24"/>
        </w:rPr>
        <w:drawing>
          <wp:inline distT="0" distB="0" distL="0" distR="0" wp14:anchorId="2B69273B" wp14:editId="7C12D06E">
            <wp:extent cx="2819794" cy="181000"/>
            <wp:effectExtent l="0" t="0" r="0" b="9525"/>
            <wp:docPr id="846548424" name="Imagine 846548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FFE6" w14:textId="77777777" w:rsidR="001E2ABE" w:rsidRDefault="001E2ABE" w:rsidP="001E2ABE">
      <w:pPr>
        <w:rPr>
          <w:rStyle w:val="Robust"/>
          <w:b w:val="0"/>
          <w:bCs w:val="0"/>
          <w:sz w:val="24"/>
          <w:szCs w:val="24"/>
        </w:rPr>
      </w:pPr>
    </w:p>
    <w:p w14:paraId="78D30F88" w14:textId="7FF51447" w:rsidR="001E2ABE" w:rsidRDefault="001E2ABE" w:rsidP="001E2ABE">
      <w:r>
        <w:t xml:space="preserve">Variabilă de 16 biți în care se va stoca rezultatul complet (concatenarea MSB și LSB). </w:t>
      </w:r>
    </w:p>
    <w:p w14:paraId="7817DC88" w14:textId="77777777" w:rsidR="001E2ABE" w:rsidRDefault="001E2ABE" w:rsidP="001E2ABE"/>
    <w:p w14:paraId="46743E06" w14:textId="4DC5EF5A" w:rsidR="001E2ABE" w:rsidRDefault="001E2ABE" w:rsidP="001E2ABE">
      <w:pPr>
        <w:rPr>
          <w:rStyle w:val="Robust"/>
          <w:b w:val="0"/>
          <w:bCs w:val="0"/>
          <w:sz w:val="24"/>
          <w:szCs w:val="24"/>
        </w:rPr>
      </w:pPr>
      <w:r w:rsidRPr="001E2ABE">
        <w:rPr>
          <w:rStyle w:val="Robust"/>
          <w:b w:val="0"/>
          <w:bCs w:val="0"/>
          <w:noProof/>
          <w:sz w:val="24"/>
          <w:szCs w:val="24"/>
        </w:rPr>
        <w:lastRenderedPageBreak/>
        <w:drawing>
          <wp:inline distT="0" distB="0" distL="0" distR="0" wp14:anchorId="3D7C2A95" wp14:editId="5F7A7CA1">
            <wp:extent cx="4315427" cy="933580"/>
            <wp:effectExtent l="0" t="0" r="9525" b="0"/>
            <wp:docPr id="846548425" name="Imagine 846548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18E8" w14:textId="77777777" w:rsidR="001E2ABE" w:rsidRDefault="001E2ABE" w:rsidP="001E2ABE">
      <w:pPr>
        <w:rPr>
          <w:rStyle w:val="Robust"/>
          <w:b w:val="0"/>
          <w:bCs w:val="0"/>
          <w:sz w:val="24"/>
          <w:szCs w:val="24"/>
        </w:rPr>
      </w:pPr>
    </w:p>
    <w:p w14:paraId="3237ED79" w14:textId="46133ABF" w:rsidR="00585E1B" w:rsidRPr="00585E1B" w:rsidRDefault="00585E1B" w:rsidP="00585E1B">
      <w:pPr>
        <w:rPr>
          <w:rStyle w:val="Robust"/>
          <w:b w:val="0"/>
          <w:bCs w:val="0"/>
          <w:sz w:val="24"/>
          <w:szCs w:val="24"/>
        </w:rPr>
      </w:pPr>
      <w:r w:rsidRPr="00585E1B">
        <w:rPr>
          <w:rStyle w:val="Robust"/>
          <w:b w:val="0"/>
          <w:bCs w:val="0"/>
          <w:sz w:val="24"/>
          <w:szCs w:val="24"/>
        </w:rPr>
        <w:t>Inițial</w:t>
      </w:r>
      <w:r>
        <w:rPr>
          <w:rStyle w:val="Robust"/>
          <w:b w:val="0"/>
          <w:bCs w:val="0"/>
          <w:sz w:val="24"/>
          <w:szCs w:val="24"/>
        </w:rPr>
        <w:t>izează comunicația UART și SPI.</w:t>
      </w:r>
    </w:p>
    <w:p w14:paraId="6024761D" w14:textId="718FAA7F" w:rsidR="001E2ABE" w:rsidRDefault="00585E1B" w:rsidP="00585E1B">
      <w:pPr>
        <w:rPr>
          <w:rStyle w:val="Robust"/>
          <w:b w:val="0"/>
          <w:bCs w:val="0"/>
          <w:sz w:val="24"/>
          <w:szCs w:val="24"/>
        </w:rPr>
      </w:pPr>
      <w:r w:rsidRPr="00585E1B">
        <w:rPr>
          <w:rStyle w:val="Robust"/>
          <w:b w:val="0"/>
          <w:bCs w:val="0"/>
          <w:sz w:val="24"/>
          <w:szCs w:val="24"/>
        </w:rPr>
        <w:t xml:space="preserve">Pornește </w:t>
      </w:r>
      <w:r w:rsidR="00EA45F6">
        <w:rPr>
          <w:rStyle w:val="Robust"/>
          <w:b w:val="0"/>
          <w:bCs w:val="0"/>
          <w:sz w:val="24"/>
          <w:szCs w:val="24"/>
        </w:rPr>
        <w:t xml:space="preserve">Timer1 pentru a genera întreruperi periodice( </w:t>
      </w:r>
      <w:proofErr w:type="spellStart"/>
      <w:r w:rsidR="00EA45F6">
        <w:rPr>
          <w:rStyle w:val="Robust"/>
          <w:b w:val="0"/>
          <w:bCs w:val="0"/>
          <w:sz w:val="24"/>
          <w:szCs w:val="24"/>
        </w:rPr>
        <w:t>tick</w:t>
      </w:r>
      <w:proofErr w:type="spellEnd"/>
      <w:r w:rsidR="00EA45F6">
        <w:rPr>
          <w:rStyle w:val="Robust"/>
          <w:b w:val="0"/>
          <w:bCs w:val="0"/>
          <w:sz w:val="24"/>
          <w:szCs w:val="24"/>
        </w:rPr>
        <w:t>)</w:t>
      </w:r>
      <w:r w:rsidRPr="00585E1B">
        <w:rPr>
          <w:rStyle w:val="Robust"/>
          <w:b w:val="0"/>
          <w:bCs w:val="0"/>
          <w:sz w:val="24"/>
          <w:szCs w:val="24"/>
        </w:rPr>
        <w:t xml:space="preserve"> la fiecare 1 ms.</w:t>
      </w:r>
    </w:p>
    <w:p w14:paraId="6AC17DE3" w14:textId="77777777" w:rsidR="00585E1B" w:rsidRDefault="00585E1B" w:rsidP="00585E1B">
      <w:pPr>
        <w:rPr>
          <w:rStyle w:val="Robust"/>
          <w:b w:val="0"/>
          <w:bCs w:val="0"/>
          <w:sz w:val="24"/>
          <w:szCs w:val="24"/>
        </w:rPr>
      </w:pPr>
    </w:p>
    <w:p w14:paraId="7A84FC71" w14:textId="77777777" w:rsidR="00585E1B" w:rsidRDefault="00585E1B" w:rsidP="00585E1B">
      <w:pPr>
        <w:rPr>
          <w:rStyle w:val="Robust"/>
          <w:b w:val="0"/>
          <w:bCs w:val="0"/>
          <w:sz w:val="24"/>
          <w:szCs w:val="24"/>
        </w:rPr>
      </w:pPr>
      <w:r w:rsidRPr="00585E1B">
        <w:rPr>
          <w:rStyle w:val="Robust"/>
          <w:b w:val="0"/>
          <w:bCs w:val="0"/>
          <w:noProof/>
          <w:sz w:val="24"/>
          <w:szCs w:val="24"/>
        </w:rPr>
        <w:drawing>
          <wp:inline distT="0" distB="0" distL="0" distR="0" wp14:anchorId="5BCE7BE3" wp14:editId="1B739360">
            <wp:extent cx="5877745" cy="771633"/>
            <wp:effectExtent l="0" t="0" r="0" b="9525"/>
            <wp:docPr id="846548426" name="Imagine 846548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A926" w14:textId="77777777" w:rsidR="00585E1B" w:rsidRDefault="00585E1B" w:rsidP="00585E1B">
      <w:pPr>
        <w:rPr>
          <w:rStyle w:val="Robust"/>
          <w:b w:val="0"/>
          <w:bCs w:val="0"/>
          <w:sz w:val="24"/>
          <w:szCs w:val="24"/>
        </w:rPr>
      </w:pPr>
    </w:p>
    <w:p w14:paraId="35209A57" w14:textId="5AD5878A" w:rsidR="00585E1B" w:rsidRDefault="00585E1B" w:rsidP="00585E1B">
      <w:pPr>
        <w:rPr>
          <w:sz w:val="24"/>
          <w:szCs w:val="24"/>
        </w:rPr>
      </w:pPr>
      <w:r w:rsidRPr="00585E1B">
        <w:rPr>
          <w:sz w:val="24"/>
          <w:szCs w:val="24"/>
        </w:rPr>
        <w:t>Activează întreruperea pentru pinul PD5 (buton) și pornește întreruperile globale.</w:t>
      </w:r>
    </w:p>
    <w:p w14:paraId="24AA212F" w14:textId="77777777" w:rsidR="00585E1B" w:rsidRDefault="00585E1B" w:rsidP="00585E1B">
      <w:pPr>
        <w:rPr>
          <w:sz w:val="24"/>
          <w:szCs w:val="24"/>
        </w:rPr>
      </w:pPr>
    </w:p>
    <w:p w14:paraId="2DC7CA2A" w14:textId="38368512" w:rsidR="00585E1B" w:rsidRDefault="00585E1B" w:rsidP="00585E1B">
      <w:pPr>
        <w:rPr>
          <w:sz w:val="24"/>
          <w:szCs w:val="24"/>
        </w:rPr>
      </w:pPr>
      <w:r>
        <w:t>Așteptare pentru buton:</w:t>
      </w:r>
    </w:p>
    <w:p w14:paraId="230F05DA" w14:textId="77777777" w:rsidR="00585E1B" w:rsidRDefault="00585E1B" w:rsidP="00585E1B">
      <w:pPr>
        <w:rPr>
          <w:sz w:val="24"/>
          <w:szCs w:val="24"/>
        </w:rPr>
      </w:pPr>
    </w:p>
    <w:p w14:paraId="12603704" w14:textId="1043DF0E" w:rsidR="00585E1B" w:rsidRDefault="00585E1B" w:rsidP="00585E1B">
      <w:pPr>
        <w:rPr>
          <w:sz w:val="24"/>
          <w:szCs w:val="24"/>
        </w:rPr>
      </w:pPr>
      <w:r w:rsidRPr="00585E1B">
        <w:rPr>
          <w:noProof/>
          <w:sz w:val="24"/>
          <w:szCs w:val="24"/>
        </w:rPr>
        <w:drawing>
          <wp:inline distT="0" distB="0" distL="0" distR="0" wp14:anchorId="16D0C6DF" wp14:editId="626A27FC">
            <wp:extent cx="5458587" cy="533474"/>
            <wp:effectExtent l="0" t="0" r="8890" b="0"/>
            <wp:docPr id="846548427" name="Imagine 846548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A80E" w14:textId="77777777" w:rsidR="00585E1B" w:rsidRDefault="00585E1B" w:rsidP="00585E1B">
      <w:pPr>
        <w:rPr>
          <w:sz w:val="24"/>
          <w:szCs w:val="24"/>
        </w:rPr>
      </w:pPr>
    </w:p>
    <w:p w14:paraId="1D8CD99F" w14:textId="34E886EB" w:rsidR="00585E1B" w:rsidRPr="00585E1B" w:rsidRDefault="00585E1B" w:rsidP="00585E1B">
      <w:pPr>
        <w:rPr>
          <w:sz w:val="24"/>
          <w:szCs w:val="24"/>
        </w:rPr>
      </w:pPr>
      <w:r>
        <w:t>Așteaptă o apăsare de buton pentru a continua.</w:t>
      </w:r>
    </w:p>
    <w:p w14:paraId="3BE99088" w14:textId="77777777" w:rsidR="00585E1B" w:rsidRDefault="00585E1B" w:rsidP="00585E1B">
      <w:pPr>
        <w:rPr>
          <w:rStyle w:val="Robust"/>
          <w:b w:val="0"/>
          <w:bCs w:val="0"/>
          <w:sz w:val="24"/>
          <w:szCs w:val="24"/>
        </w:rPr>
      </w:pPr>
    </w:p>
    <w:p w14:paraId="4A7C90D7" w14:textId="31B26885" w:rsidR="00585E1B" w:rsidRDefault="00585E1B" w:rsidP="00585E1B">
      <w:r>
        <w:t>Inițializare senzor DS1626:</w:t>
      </w:r>
    </w:p>
    <w:p w14:paraId="24607D0D" w14:textId="77777777" w:rsidR="00585E1B" w:rsidRDefault="00585E1B" w:rsidP="00585E1B">
      <w:pPr>
        <w:rPr>
          <w:rStyle w:val="Robust"/>
          <w:b w:val="0"/>
          <w:bCs w:val="0"/>
          <w:sz w:val="24"/>
          <w:szCs w:val="24"/>
        </w:rPr>
      </w:pPr>
    </w:p>
    <w:p w14:paraId="4A181440" w14:textId="5A8935DB" w:rsidR="00585E1B" w:rsidRDefault="00585E1B" w:rsidP="00585E1B">
      <w:pPr>
        <w:rPr>
          <w:rStyle w:val="Robust"/>
          <w:b w:val="0"/>
          <w:bCs w:val="0"/>
          <w:sz w:val="24"/>
          <w:szCs w:val="24"/>
        </w:rPr>
      </w:pPr>
      <w:r w:rsidRPr="00585E1B">
        <w:rPr>
          <w:rStyle w:val="Robust"/>
          <w:b w:val="0"/>
          <w:bCs w:val="0"/>
          <w:noProof/>
          <w:sz w:val="24"/>
          <w:szCs w:val="24"/>
        </w:rPr>
        <w:drawing>
          <wp:inline distT="0" distB="0" distL="0" distR="0" wp14:anchorId="5CE3F324" wp14:editId="2FF38B17">
            <wp:extent cx="5601482" cy="885949"/>
            <wp:effectExtent l="0" t="0" r="0" b="9525"/>
            <wp:docPr id="846548428" name="Imagine 846548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25CE" w14:textId="77777777" w:rsidR="00585E1B" w:rsidRDefault="00585E1B" w:rsidP="00585E1B">
      <w:pPr>
        <w:rPr>
          <w:rStyle w:val="Robust"/>
          <w:b w:val="0"/>
          <w:bCs w:val="0"/>
          <w:sz w:val="24"/>
          <w:szCs w:val="24"/>
        </w:rPr>
      </w:pPr>
    </w:p>
    <w:p w14:paraId="48DD7CA4" w14:textId="77777777" w:rsidR="00585E1B" w:rsidRPr="00585E1B" w:rsidRDefault="00585E1B" w:rsidP="00585E1B">
      <w:pPr>
        <w:widowControl/>
        <w:spacing w:before="100" w:beforeAutospacing="1" w:after="100" w:afterAutospacing="1"/>
        <w:ind w:left="720"/>
        <w:contextualSpacing/>
        <w:jc w:val="left"/>
        <w:rPr>
          <w:sz w:val="24"/>
          <w:szCs w:val="24"/>
        </w:rPr>
      </w:pPr>
      <w:r w:rsidRPr="00585E1B">
        <w:rPr>
          <w:sz w:val="24"/>
          <w:szCs w:val="24"/>
        </w:rPr>
        <w:t xml:space="preserve">Se activează pinul </w:t>
      </w:r>
      <w:r w:rsidRPr="00585E1B">
        <w:rPr>
          <w:bCs/>
          <w:sz w:val="24"/>
          <w:szCs w:val="24"/>
        </w:rPr>
        <w:t>RST</w:t>
      </w:r>
      <w:r w:rsidRPr="00585E1B">
        <w:rPr>
          <w:sz w:val="24"/>
          <w:szCs w:val="24"/>
        </w:rPr>
        <w:t xml:space="preserve"> (chip select activ pe 1).</w:t>
      </w:r>
    </w:p>
    <w:p w14:paraId="4B4F3E73" w14:textId="740370DF" w:rsidR="00585E1B" w:rsidRPr="00585E1B" w:rsidRDefault="00585E1B" w:rsidP="00585E1B">
      <w:pPr>
        <w:widowControl/>
        <w:spacing w:before="100" w:beforeAutospacing="1" w:after="100" w:afterAutospacing="1"/>
        <w:ind w:left="720"/>
        <w:contextualSpacing/>
        <w:jc w:val="left"/>
        <w:rPr>
          <w:sz w:val="24"/>
          <w:szCs w:val="24"/>
        </w:rPr>
      </w:pPr>
      <w:r w:rsidRPr="00585E1B">
        <w:rPr>
          <w:sz w:val="24"/>
          <w:szCs w:val="24"/>
        </w:rPr>
        <w:t xml:space="preserve">Se trimite comanda </w:t>
      </w:r>
      <w:r w:rsidRPr="00585E1B">
        <w:rPr>
          <w:bCs/>
          <w:sz w:val="24"/>
          <w:szCs w:val="24"/>
        </w:rPr>
        <w:t>0x51</w:t>
      </w:r>
      <w:r w:rsidRPr="00585E1B">
        <w:rPr>
          <w:sz w:val="24"/>
          <w:szCs w:val="24"/>
        </w:rPr>
        <w:t xml:space="preserve"> (Start </w:t>
      </w:r>
      <w:proofErr w:type="spellStart"/>
      <w:r w:rsidRPr="00585E1B">
        <w:rPr>
          <w:sz w:val="24"/>
          <w:szCs w:val="24"/>
        </w:rPr>
        <w:t>Convert</w:t>
      </w:r>
      <w:proofErr w:type="spellEnd"/>
      <w:r w:rsidRPr="00585E1B">
        <w:rPr>
          <w:sz w:val="24"/>
          <w:szCs w:val="24"/>
        </w:rPr>
        <w:t xml:space="preserve"> T).</w:t>
      </w:r>
    </w:p>
    <w:p w14:paraId="3A1BAB94" w14:textId="77777777" w:rsidR="00585E1B" w:rsidRPr="00585E1B" w:rsidRDefault="00585E1B" w:rsidP="00585E1B">
      <w:pPr>
        <w:widowControl/>
        <w:spacing w:before="100" w:beforeAutospacing="1" w:after="100" w:afterAutospacing="1"/>
        <w:ind w:left="720"/>
        <w:contextualSpacing/>
        <w:jc w:val="left"/>
        <w:rPr>
          <w:sz w:val="24"/>
          <w:szCs w:val="24"/>
        </w:rPr>
      </w:pPr>
      <w:r w:rsidRPr="00585E1B">
        <w:rPr>
          <w:sz w:val="24"/>
          <w:szCs w:val="24"/>
        </w:rPr>
        <w:t>Se dezactivează RST după transmisie.</w:t>
      </w:r>
    </w:p>
    <w:p w14:paraId="2D2BB11F" w14:textId="77777777" w:rsidR="00585E1B" w:rsidRDefault="00585E1B" w:rsidP="00585E1B">
      <w:pPr>
        <w:contextualSpacing/>
        <w:rPr>
          <w:rStyle w:val="Robust"/>
          <w:b w:val="0"/>
          <w:bCs w:val="0"/>
          <w:sz w:val="24"/>
          <w:szCs w:val="24"/>
        </w:rPr>
      </w:pPr>
    </w:p>
    <w:p w14:paraId="5C2D21F5" w14:textId="5E4D7CDE" w:rsidR="00585E1B" w:rsidRDefault="00585E1B" w:rsidP="00585E1B">
      <w:pPr>
        <w:contextualSpacing/>
      </w:pPr>
      <w:r>
        <w:t>Bucla principală:</w:t>
      </w:r>
    </w:p>
    <w:p w14:paraId="5DBC3BA5" w14:textId="06291B46" w:rsidR="00585E1B" w:rsidRDefault="00585E1B" w:rsidP="00585E1B">
      <w:pPr>
        <w:contextualSpacing/>
        <w:rPr>
          <w:rStyle w:val="Robust"/>
          <w:b w:val="0"/>
          <w:bCs w:val="0"/>
          <w:sz w:val="24"/>
          <w:szCs w:val="24"/>
        </w:rPr>
      </w:pPr>
      <w:r w:rsidRPr="00585E1B">
        <w:rPr>
          <w:rStyle w:val="Robust"/>
          <w:b w:val="0"/>
          <w:bCs w:val="0"/>
          <w:noProof/>
          <w:sz w:val="24"/>
          <w:szCs w:val="24"/>
        </w:rPr>
        <w:drawing>
          <wp:inline distT="0" distB="0" distL="0" distR="0" wp14:anchorId="72080D3D" wp14:editId="39F0E1EF">
            <wp:extent cx="4867954" cy="352474"/>
            <wp:effectExtent l="0" t="0" r="8890" b="9525"/>
            <wp:docPr id="846548429" name="Imagine 846548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AC4A" w14:textId="77777777" w:rsidR="00585E1B" w:rsidRDefault="00585E1B" w:rsidP="00585E1B">
      <w:pPr>
        <w:contextualSpacing/>
        <w:rPr>
          <w:rStyle w:val="Robust"/>
          <w:b w:val="0"/>
          <w:bCs w:val="0"/>
          <w:sz w:val="24"/>
          <w:szCs w:val="24"/>
        </w:rPr>
      </w:pPr>
    </w:p>
    <w:p w14:paraId="69186291" w14:textId="0E0A9F79" w:rsidR="00585E1B" w:rsidRDefault="00585E1B" w:rsidP="00585E1B">
      <w:pPr>
        <w:contextualSpacing/>
      </w:pPr>
      <w:r>
        <w:t>La fiecare apăsare de buton sau după 1 secundă (timer), se inițiază citirea temperaturii.</w:t>
      </w:r>
    </w:p>
    <w:p w14:paraId="0AA269BA" w14:textId="77777777" w:rsidR="00585E1B" w:rsidRDefault="00585E1B" w:rsidP="00585E1B">
      <w:pPr>
        <w:contextualSpacing/>
      </w:pPr>
    </w:p>
    <w:p w14:paraId="09E6106B" w14:textId="77777777" w:rsidR="00585E1B" w:rsidRDefault="00585E1B" w:rsidP="00585E1B">
      <w:pPr>
        <w:contextualSpacing/>
      </w:pPr>
    </w:p>
    <w:p w14:paraId="4A872ED2" w14:textId="77777777" w:rsidR="00585E1B" w:rsidRPr="00585E1B" w:rsidRDefault="00585E1B" w:rsidP="00585E1B">
      <w:pPr>
        <w:contextualSpacing/>
        <w:rPr>
          <w:rStyle w:val="Robust"/>
          <w:b w:val="0"/>
          <w:bCs w:val="0"/>
          <w:sz w:val="24"/>
          <w:szCs w:val="24"/>
        </w:rPr>
      </w:pPr>
      <w:r w:rsidRPr="00585E1B">
        <w:rPr>
          <w:rStyle w:val="Robust"/>
          <w:b w:val="0"/>
          <w:bCs w:val="0"/>
          <w:sz w:val="24"/>
          <w:szCs w:val="24"/>
        </w:rPr>
        <w:t>Citirea temperaturii:</w:t>
      </w:r>
    </w:p>
    <w:p w14:paraId="13BECC0E" w14:textId="34B52607" w:rsidR="00585E1B" w:rsidRDefault="00585E1B" w:rsidP="00585E1B">
      <w:pPr>
        <w:contextualSpacing/>
        <w:rPr>
          <w:rStyle w:val="Robust"/>
          <w:b w:val="0"/>
          <w:bCs w:val="0"/>
          <w:sz w:val="24"/>
          <w:szCs w:val="24"/>
        </w:rPr>
      </w:pPr>
      <w:r>
        <w:rPr>
          <w:rStyle w:val="Robust"/>
          <w:b w:val="0"/>
          <w:bCs w:val="0"/>
          <w:sz w:val="24"/>
          <w:szCs w:val="24"/>
        </w:rPr>
        <w:t xml:space="preserve">1. </w:t>
      </w:r>
      <w:r w:rsidRPr="00585E1B">
        <w:rPr>
          <w:rStyle w:val="Robust"/>
          <w:b w:val="0"/>
          <w:bCs w:val="0"/>
          <w:sz w:val="24"/>
          <w:szCs w:val="24"/>
        </w:rPr>
        <w:t>Comandă de citire:</w:t>
      </w:r>
    </w:p>
    <w:p w14:paraId="5A1097BC" w14:textId="5408246A" w:rsidR="00585E1B" w:rsidRDefault="00585E1B" w:rsidP="00585E1B">
      <w:pPr>
        <w:contextualSpacing/>
        <w:rPr>
          <w:rStyle w:val="Robust"/>
          <w:b w:val="0"/>
          <w:bCs w:val="0"/>
          <w:sz w:val="24"/>
          <w:szCs w:val="24"/>
        </w:rPr>
      </w:pPr>
      <w:r w:rsidRPr="00585E1B">
        <w:rPr>
          <w:rStyle w:val="Robust"/>
          <w:b w:val="0"/>
          <w:bCs w:val="0"/>
          <w:noProof/>
          <w:sz w:val="24"/>
          <w:szCs w:val="24"/>
        </w:rPr>
        <w:drawing>
          <wp:inline distT="0" distB="0" distL="0" distR="0" wp14:anchorId="5769D404" wp14:editId="11F791AC">
            <wp:extent cx="5553850" cy="866896"/>
            <wp:effectExtent l="0" t="0" r="8890" b="9525"/>
            <wp:docPr id="846548431" name="Imagine 846548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1C65" w14:textId="15230B6E" w:rsidR="00585E1B" w:rsidRDefault="00585E1B" w:rsidP="00585E1B">
      <w:pPr>
        <w:contextualSpacing/>
      </w:pPr>
      <w:r>
        <w:t xml:space="preserve">Se activează RST și se trimite comanda </w:t>
      </w:r>
      <w:r>
        <w:rPr>
          <w:rStyle w:val="CodHTML"/>
        </w:rPr>
        <w:t>0xAA</w:t>
      </w:r>
      <w:r>
        <w:t xml:space="preserve"> pentru a accesa registrul de temperatură.</w:t>
      </w:r>
    </w:p>
    <w:p w14:paraId="7C7A43A3" w14:textId="77777777" w:rsidR="00585E1B" w:rsidRDefault="00585E1B" w:rsidP="00585E1B">
      <w:pPr>
        <w:contextualSpacing/>
      </w:pPr>
    </w:p>
    <w:p w14:paraId="7981CBC2" w14:textId="2E48F8FC" w:rsidR="00585E1B" w:rsidRDefault="00585E1B" w:rsidP="00585E1B">
      <w:pPr>
        <w:contextualSpacing/>
      </w:pPr>
      <w:r>
        <w:lastRenderedPageBreak/>
        <w:t>2. Comutare linie MOSI (PB3) ca intrare:</w:t>
      </w:r>
    </w:p>
    <w:p w14:paraId="1ED60029" w14:textId="77777777" w:rsidR="00585E1B" w:rsidRDefault="00585E1B" w:rsidP="00585E1B">
      <w:pPr>
        <w:contextualSpacing/>
      </w:pPr>
    </w:p>
    <w:p w14:paraId="12D0DF1E" w14:textId="7B4F76C5" w:rsidR="00585E1B" w:rsidRDefault="00585E1B" w:rsidP="00585E1B">
      <w:pPr>
        <w:contextualSpacing/>
      </w:pPr>
      <w:r w:rsidRPr="00585E1B">
        <w:rPr>
          <w:noProof/>
        </w:rPr>
        <w:drawing>
          <wp:inline distT="0" distB="0" distL="0" distR="0" wp14:anchorId="328C5635" wp14:editId="4CD405A5">
            <wp:extent cx="5972810" cy="321310"/>
            <wp:effectExtent l="0" t="0" r="8890" b="2540"/>
            <wp:docPr id="846548432" name="Imagine 846548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77B1" w14:textId="13E3DAC7" w:rsidR="005904BF" w:rsidRDefault="00585E1B" w:rsidP="00585E1B">
      <w:pPr>
        <w:contextualSpacing/>
      </w:pPr>
      <w:r>
        <w:t>Deoarece DQ este bidirecțional, se permite senzorului să trimită date.</w:t>
      </w:r>
    </w:p>
    <w:p w14:paraId="274CCB2D" w14:textId="77777777" w:rsidR="00585E1B" w:rsidRDefault="00585E1B" w:rsidP="00585E1B">
      <w:pPr>
        <w:contextualSpacing/>
      </w:pPr>
    </w:p>
    <w:p w14:paraId="2C46B73D" w14:textId="26D0DDC2" w:rsidR="001263E9" w:rsidRDefault="00585E1B" w:rsidP="00585E1B">
      <w:pPr>
        <w:contextualSpacing/>
      </w:pPr>
      <w:r>
        <w:t>3. Transmitere 2 octeți</w:t>
      </w:r>
      <w:r w:rsidR="001263E9">
        <w:t>:</w:t>
      </w:r>
    </w:p>
    <w:p w14:paraId="35D82821" w14:textId="77777777" w:rsidR="001263E9" w:rsidRDefault="001263E9" w:rsidP="00585E1B">
      <w:pPr>
        <w:contextualSpacing/>
      </w:pPr>
    </w:p>
    <w:p w14:paraId="3FA4AF54" w14:textId="6131707E" w:rsidR="001263E9" w:rsidRDefault="001263E9" w:rsidP="00585E1B">
      <w:pPr>
        <w:contextualSpacing/>
      </w:pPr>
      <w:r w:rsidRPr="001263E9">
        <w:rPr>
          <w:noProof/>
        </w:rPr>
        <w:drawing>
          <wp:inline distT="0" distB="0" distL="0" distR="0" wp14:anchorId="40B58BFB" wp14:editId="0FC7FFD7">
            <wp:extent cx="5753903" cy="695422"/>
            <wp:effectExtent l="0" t="0" r="0" b="9525"/>
            <wp:docPr id="846548433" name="Imagine 846548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4CDC" w14:textId="4B0FFE89" w:rsidR="001263E9" w:rsidRDefault="001263E9" w:rsidP="00585E1B">
      <w:pPr>
        <w:contextualSpacing/>
        <w:rPr>
          <w:rStyle w:val="Robust"/>
          <w:b w:val="0"/>
          <w:bCs w:val="0"/>
        </w:rPr>
      </w:pPr>
      <w:r w:rsidRPr="001263E9">
        <w:rPr>
          <w:rStyle w:val="Robust"/>
          <w:b w:val="0"/>
          <w:bCs w:val="0"/>
        </w:rPr>
        <w:t>Se trimit doi octeți goi, în timp ce se citesc cei 2 octeți care conțin temperatura (LSB și MSB).</w:t>
      </w:r>
    </w:p>
    <w:p w14:paraId="06AEA4EA" w14:textId="77777777" w:rsidR="001263E9" w:rsidRDefault="001263E9" w:rsidP="00585E1B">
      <w:pPr>
        <w:contextualSpacing/>
        <w:rPr>
          <w:rStyle w:val="Robust"/>
          <w:b w:val="0"/>
          <w:bCs w:val="0"/>
        </w:rPr>
      </w:pPr>
    </w:p>
    <w:p w14:paraId="74F95542" w14:textId="0C1A3143" w:rsidR="001263E9" w:rsidRDefault="001263E9" w:rsidP="00585E1B">
      <w:pPr>
        <w:contextualSpacing/>
      </w:pPr>
      <w:r>
        <w:rPr>
          <w:rStyle w:val="Robust"/>
          <w:b w:val="0"/>
          <w:bCs w:val="0"/>
        </w:rPr>
        <w:t xml:space="preserve">4. </w:t>
      </w:r>
      <w:r>
        <w:t>Dezactivare RST și revenire la MOSI ca ieșire:</w:t>
      </w:r>
    </w:p>
    <w:p w14:paraId="63E07DB4" w14:textId="64F00BA0" w:rsidR="001263E9" w:rsidRDefault="001263E9" w:rsidP="00585E1B">
      <w:pPr>
        <w:contextualSpacing/>
        <w:rPr>
          <w:rStyle w:val="Robust"/>
          <w:b w:val="0"/>
          <w:bCs w:val="0"/>
        </w:rPr>
      </w:pPr>
      <w:r w:rsidRPr="001263E9">
        <w:rPr>
          <w:rStyle w:val="Robust"/>
          <w:b w:val="0"/>
          <w:bCs w:val="0"/>
          <w:noProof/>
        </w:rPr>
        <w:drawing>
          <wp:inline distT="0" distB="0" distL="0" distR="0" wp14:anchorId="67FADA01" wp14:editId="1D8A5340">
            <wp:extent cx="5487166" cy="762106"/>
            <wp:effectExtent l="0" t="0" r="0" b="0"/>
            <wp:docPr id="846548434" name="Imagine 846548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6D87" w14:textId="77777777" w:rsidR="001263E9" w:rsidRDefault="001263E9" w:rsidP="00585E1B">
      <w:pPr>
        <w:contextualSpacing/>
        <w:rPr>
          <w:rStyle w:val="Robust"/>
          <w:b w:val="0"/>
          <w:bCs w:val="0"/>
        </w:rPr>
      </w:pPr>
    </w:p>
    <w:p w14:paraId="7E7EC57B" w14:textId="2973105A" w:rsidR="001263E9" w:rsidRDefault="001263E9" w:rsidP="00585E1B">
      <w:pPr>
        <w:contextualSpacing/>
      </w:pPr>
      <w:r>
        <w:rPr>
          <w:rStyle w:val="Robust"/>
          <w:b w:val="0"/>
          <w:bCs w:val="0"/>
        </w:rPr>
        <w:t xml:space="preserve">5. </w:t>
      </w:r>
      <w:r>
        <w:t>Afișarea temperaturii:</w:t>
      </w:r>
    </w:p>
    <w:p w14:paraId="3E4717C6" w14:textId="5D1D6BA9" w:rsidR="001263E9" w:rsidRDefault="001263E9" w:rsidP="00585E1B">
      <w:pPr>
        <w:contextualSpacing/>
        <w:rPr>
          <w:rStyle w:val="Robust"/>
          <w:b w:val="0"/>
          <w:bCs w:val="0"/>
        </w:rPr>
      </w:pPr>
      <w:r w:rsidRPr="001263E9">
        <w:rPr>
          <w:rStyle w:val="Robust"/>
          <w:b w:val="0"/>
          <w:bCs w:val="0"/>
          <w:noProof/>
        </w:rPr>
        <w:drawing>
          <wp:inline distT="0" distB="0" distL="0" distR="0" wp14:anchorId="4CB82C4D" wp14:editId="5088741E">
            <wp:extent cx="4906060" cy="581106"/>
            <wp:effectExtent l="0" t="0" r="8890" b="9525"/>
            <wp:docPr id="846548435" name="Imagine 846548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7D30" w14:textId="6E4DC972" w:rsidR="001263E9" w:rsidRDefault="001263E9" w:rsidP="00585E1B">
      <w:pPr>
        <w:contextualSpacing/>
      </w:pPr>
      <w:r>
        <w:t xml:space="preserve">Se combină cei 2 octeți într-o valoare pe 16 biți și se afișează în </w:t>
      </w:r>
      <w:proofErr w:type="spellStart"/>
      <w:r>
        <w:t>Tera</w:t>
      </w:r>
      <w:proofErr w:type="spellEnd"/>
      <w:r>
        <w:t xml:space="preserve"> </w:t>
      </w:r>
      <w:proofErr w:type="spellStart"/>
      <w:r>
        <w:t>Term</w:t>
      </w:r>
      <w:proofErr w:type="spellEnd"/>
      <w:r>
        <w:t>.</w:t>
      </w:r>
    </w:p>
    <w:p w14:paraId="39361213" w14:textId="77777777" w:rsidR="001263E9" w:rsidRDefault="001263E9" w:rsidP="00585E1B">
      <w:pPr>
        <w:contextualSpacing/>
      </w:pPr>
    </w:p>
    <w:p w14:paraId="6A603FE3" w14:textId="6731D91B" w:rsidR="001263E9" w:rsidRDefault="001263E9" w:rsidP="00585E1B">
      <w:pPr>
        <w:contextualSpacing/>
      </w:pPr>
      <w:r>
        <w:t xml:space="preserve"> Întreruperi:</w:t>
      </w:r>
    </w:p>
    <w:p w14:paraId="7E62DA90" w14:textId="00B87845" w:rsidR="001263E9" w:rsidRDefault="001263E9" w:rsidP="00585E1B">
      <w:pPr>
        <w:contextualSpacing/>
      </w:pPr>
      <w:r>
        <w:t>Timer:</w:t>
      </w:r>
    </w:p>
    <w:p w14:paraId="142C193F" w14:textId="269BCDD3" w:rsidR="001263E9" w:rsidRDefault="001263E9" w:rsidP="00585E1B">
      <w:pPr>
        <w:contextualSpacing/>
      </w:pPr>
      <w:r w:rsidRPr="001263E9">
        <w:rPr>
          <w:noProof/>
        </w:rPr>
        <w:drawing>
          <wp:inline distT="0" distB="0" distL="0" distR="0" wp14:anchorId="4233D159" wp14:editId="58F317ED">
            <wp:extent cx="3191320" cy="1371791"/>
            <wp:effectExtent l="0" t="0" r="9525" b="0"/>
            <wp:docPr id="846548436" name="Imagine 846548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9CB3" w14:textId="6F2FB47D" w:rsidR="001263E9" w:rsidRDefault="001263E9" w:rsidP="00585E1B">
      <w:pPr>
        <w:contextualSpacing/>
      </w:pPr>
      <w:r>
        <w:t>Generează un eveniment la fiecare 1 secundă (</w:t>
      </w:r>
      <w:proofErr w:type="spellStart"/>
      <w:r>
        <w:rPr>
          <w:rStyle w:val="CodHTML"/>
        </w:rPr>
        <w:t>Timebase</w:t>
      </w:r>
      <w:proofErr w:type="spellEnd"/>
      <w:r>
        <w:rPr>
          <w:rStyle w:val="CodHTML"/>
        </w:rPr>
        <w:t>_</w:t>
      </w:r>
      <w:proofErr w:type="spellStart"/>
      <w:r>
        <w:rPr>
          <w:rStyle w:val="CodHTML"/>
        </w:rPr>
        <w:t>Tick</w:t>
      </w:r>
      <w:proofErr w:type="spellEnd"/>
      <w:r>
        <w:rPr>
          <w:rStyle w:val="CodHTML"/>
        </w:rPr>
        <w:t xml:space="preserve"> = 1</w:t>
      </w:r>
      <w:r>
        <w:t>).</w:t>
      </w:r>
    </w:p>
    <w:p w14:paraId="00E9BBB7" w14:textId="77777777" w:rsidR="001263E9" w:rsidRDefault="001263E9" w:rsidP="00585E1B">
      <w:pPr>
        <w:contextualSpacing/>
      </w:pPr>
    </w:p>
    <w:p w14:paraId="21D2FC14" w14:textId="70D7BD98" w:rsidR="001263E9" w:rsidRDefault="001263E9" w:rsidP="00585E1B">
      <w:pPr>
        <w:contextualSpacing/>
      </w:pPr>
      <w:r>
        <w:t>Buton:</w:t>
      </w:r>
    </w:p>
    <w:p w14:paraId="1F9158D2" w14:textId="7845F37C" w:rsidR="001263E9" w:rsidRDefault="001263E9" w:rsidP="00585E1B">
      <w:pPr>
        <w:contextualSpacing/>
        <w:rPr>
          <w:rStyle w:val="Robust"/>
          <w:b w:val="0"/>
          <w:bCs w:val="0"/>
        </w:rPr>
      </w:pPr>
      <w:r w:rsidRPr="001263E9">
        <w:rPr>
          <w:rStyle w:val="Robust"/>
          <w:b w:val="0"/>
          <w:bCs w:val="0"/>
          <w:noProof/>
        </w:rPr>
        <w:drawing>
          <wp:inline distT="0" distB="0" distL="0" distR="0" wp14:anchorId="2E9AD61B" wp14:editId="05149F9B">
            <wp:extent cx="5039428" cy="1190791"/>
            <wp:effectExtent l="0" t="0" r="8890" b="9525"/>
            <wp:docPr id="846548437" name="Imagine 846548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3F33" w14:textId="3A0EF270" w:rsidR="001263E9" w:rsidRPr="001263E9" w:rsidRDefault="001263E9" w:rsidP="001263E9">
      <w:proofErr w:type="spellStart"/>
      <w:r>
        <w:t>Debounce</w:t>
      </w:r>
      <w:proofErr w:type="spellEnd"/>
      <w:r>
        <w:t xml:space="preserve"> software pentru butonul de pe pinul PD5. Această tehnică </w:t>
      </w:r>
      <w:r w:rsidRPr="001263E9">
        <w:t>constă în temporizarea verificării stării pinului PD5, folosind o variabilă de numărare (</w:t>
      </w:r>
      <w:proofErr w:type="spellStart"/>
      <w:r w:rsidRPr="001263E9">
        <w:t>BTNTimeCount</w:t>
      </w:r>
      <w:proofErr w:type="spellEnd"/>
      <w:r w:rsidRPr="001263E9">
        <w:t>) care se resetează doar dacă semnalul s-a menținut stabil pentru un interval de timp definit (STABLE_TIME_TICKS). Astfel, se asigură recunoașterea corectă a unei singure apăsări.</w:t>
      </w:r>
    </w:p>
    <w:p w14:paraId="10E2E804" w14:textId="59F3A2AE" w:rsidR="001263E9" w:rsidRDefault="001263E9" w:rsidP="001263E9">
      <w:proofErr w:type="spellStart"/>
      <w:r w:rsidRPr="001263E9">
        <w:t>Debounce-ul</w:t>
      </w:r>
      <w:proofErr w:type="spellEnd"/>
      <w:r w:rsidRPr="001263E9">
        <w:t xml:space="preserve"> software înseamnă că nu </w:t>
      </w:r>
      <w:r w:rsidR="00EA45F6">
        <w:t>se reacționează</w:t>
      </w:r>
      <w:r w:rsidRPr="001263E9">
        <w:t xml:space="preserve"> imediat la o schimbare pe pinul butonului, ci </w:t>
      </w:r>
      <w:r w:rsidR="00EA45F6">
        <w:t xml:space="preserve">se </w:t>
      </w:r>
      <w:r w:rsidRPr="001263E9">
        <w:t>aște</w:t>
      </w:r>
      <w:r w:rsidR="00EA45F6">
        <w:t>aptă un timp scurt (3 ms) pentru ca semnalul sa fie</w:t>
      </w:r>
      <w:r w:rsidRPr="001263E9">
        <w:t xml:space="preserve"> stabilizat.</w:t>
      </w:r>
    </w:p>
    <w:p w14:paraId="469AB56E" w14:textId="77777777" w:rsidR="00EA45F6" w:rsidRDefault="00EA45F6" w:rsidP="001263E9">
      <w:r w:rsidRPr="00EA45F6">
        <w:rPr>
          <w:noProof/>
        </w:rPr>
        <w:drawing>
          <wp:inline distT="0" distB="0" distL="0" distR="0" wp14:anchorId="7D722BDF" wp14:editId="200A069F">
            <wp:extent cx="3086531" cy="381053"/>
            <wp:effectExtent l="0" t="0" r="0" b="0"/>
            <wp:docPr id="846548439" name="Imagine 846548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rezultă</w:t>
      </w:r>
      <w:r w:rsidRPr="00EA45F6">
        <w:t xml:space="preserve"> 1 ms per </w:t>
      </w:r>
      <w:proofErr w:type="spellStart"/>
      <w:r w:rsidRPr="00EA45F6">
        <w:t>tick</w:t>
      </w:r>
      <w:proofErr w:type="spellEnd"/>
    </w:p>
    <w:p w14:paraId="330EA503" w14:textId="382F06C4" w:rsidR="001263E9" w:rsidRDefault="001263E9" w:rsidP="001263E9">
      <w:pPr>
        <w:rPr>
          <w:rStyle w:val="Robust"/>
          <w:b w:val="0"/>
          <w:bCs w:val="0"/>
        </w:rPr>
      </w:pPr>
      <w:r w:rsidRPr="001263E9">
        <w:rPr>
          <w:rStyle w:val="Robust"/>
          <w:b w:val="0"/>
          <w:bCs w:val="0"/>
        </w:rPr>
        <w:lastRenderedPageBreak/>
        <w:t>Fu</w:t>
      </w:r>
      <w:r>
        <w:rPr>
          <w:rStyle w:val="Robust"/>
          <w:b w:val="0"/>
          <w:bCs w:val="0"/>
        </w:rPr>
        <w:t>ncția ConfigureandStartTimer1() c</w:t>
      </w:r>
      <w:r w:rsidRPr="001263E9">
        <w:rPr>
          <w:rStyle w:val="Robust"/>
          <w:b w:val="0"/>
          <w:bCs w:val="0"/>
        </w:rPr>
        <w:t>onfigurează Timer1 în mod CTC (</w:t>
      </w:r>
      <w:proofErr w:type="spellStart"/>
      <w:r w:rsidRPr="001263E9">
        <w:rPr>
          <w:rStyle w:val="Robust"/>
          <w:b w:val="0"/>
          <w:bCs w:val="0"/>
        </w:rPr>
        <w:t>Clear</w:t>
      </w:r>
      <w:proofErr w:type="spellEnd"/>
      <w:r w:rsidRPr="001263E9">
        <w:rPr>
          <w:rStyle w:val="Robust"/>
          <w:b w:val="0"/>
          <w:bCs w:val="0"/>
        </w:rPr>
        <w:t xml:space="preserve"> Timer on Compare) pentru a genera o întrerupere la fiecare 1 ms.</w:t>
      </w:r>
    </w:p>
    <w:p w14:paraId="367B5AA7" w14:textId="77777777" w:rsidR="001263E9" w:rsidRDefault="001263E9" w:rsidP="001263E9">
      <w:pPr>
        <w:contextualSpacing/>
        <w:rPr>
          <w:rStyle w:val="Robust"/>
          <w:b w:val="0"/>
          <w:bCs w:val="0"/>
        </w:rPr>
      </w:pPr>
    </w:p>
    <w:p w14:paraId="35518CBD" w14:textId="7111EF8F" w:rsidR="001263E9" w:rsidRPr="001263E9" w:rsidRDefault="001263E9" w:rsidP="001263E9">
      <w:pPr>
        <w:contextualSpacing/>
        <w:rPr>
          <w:rStyle w:val="Robust"/>
          <w:b w:val="0"/>
          <w:bCs w:val="0"/>
        </w:rPr>
      </w:pPr>
      <w:r w:rsidRPr="001263E9">
        <w:rPr>
          <w:rStyle w:val="Robust"/>
          <w:b w:val="0"/>
          <w:bCs w:val="0"/>
          <w:noProof/>
        </w:rPr>
        <w:drawing>
          <wp:inline distT="0" distB="0" distL="0" distR="0" wp14:anchorId="58202B0C" wp14:editId="65204CFD">
            <wp:extent cx="4982270" cy="1810003"/>
            <wp:effectExtent l="0" t="0" r="0" b="0"/>
            <wp:docPr id="846548438" name="Imagine 846548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A7BB" w14:textId="77777777" w:rsidR="005904BF" w:rsidRDefault="005904BF" w:rsidP="00E756FD">
      <w:pPr>
        <w:pStyle w:val="Titlu1"/>
        <w:spacing w:before="600" w:after="480"/>
        <w:jc w:val="center"/>
        <w:rPr>
          <w:rStyle w:val="Robust"/>
          <w:rFonts w:ascii="Times New Roman" w:hAnsi="Times New Roman" w:cs="Times New Roman"/>
          <w:bCs w:val="0"/>
          <w:color w:val="000000" w:themeColor="text1"/>
        </w:rPr>
      </w:pPr>
    </w:p>
    <w:p w14:paraId="3E327006" w14:textId="77777777" w:rsidR="005904BF" w:rsidRDefault="005904BF" w:rsidP="00E756FD">
      <w:pPr>
        <w:pStyle w:val="Titlu1"/>
        <w:spacing w:before="600" w:after="480"/>
        <w:jc w:val="center"/>
        <w:rPr>
          <w:rStyle w:val="Robust"/>
          <w:rFonts w:ascii="Times New Roman" w:hAnsi="Times New Roman" w:cs="Times New Roman"/>
          <w:bCs w:val="0"/>
          <w:color w:val="000000" w:themeColor="text1"/>
        </w:rPr>
      </w:pPr>
    </w:p>
    <w:p w14:paraId="30006DC6" w14:textId="77777777" w:rsidR="005904BF" w:rsidRDefault="005904BF" w:rsidP="00E756FD">
      <w:pPr>
        <w:pStyle w:val="Titlu1"/>
        <w:spacing w:before="600" w:after="480"/>
        <w:jc w:val="center"/>
        <w:rPr>
          <w:rStyle w:val="Robust"/>
          <w:rFonts w:ascii="Times New Roman" w:hAnsi="Times New Roman" w:cs="Times New Roman"/>
          <w:bCs w:val="0"/>
          <w:color w:val="000000" w:themeColor="text1"/>
        </w:rPr>
      </w:pPr>
    </w:p>
    <w:p w14:paraId="1B80055F" w14:textId="77777777" w:rsidR="005904BF" w:rsidRDefault="005904BF" w:rsidP="00E756FD">
      <w:pPr>
        <w:pStyle w:val="Titlu1"/>
        <w:spacing w:before="600" w:after="480"/>
        <w:jc w:val="center"/>
        <w:rPr>
          <w:rStyle w:val="Robust"/>
          <w:rFonts w:ascii="Times New Roman" w:hAnsi="Times New Roman" w:cs="Times New Roman"/>
          <w:bCs w:val="0"/>
          <w:color w:val="000000" w:themeColor="text1"/>
        </w:rPr>
      </w:pPr>
    </w:p>
    <w:p w14:paraId="195AC915" w14:textId="77777777" w:rsidR="005904BF" w:rsidRDefault="005904BF" w:rsidP="00E756FD">
      <w:pPr>
        <w:pStyle w:val="Titlu1"/>
        <w:spacing w:before="600" w:after="480"/>
        <w:jc w:val="center"/>
        <w:rPr>
          <w:rStyle w:val="Robust"/>
          <w:rFonts w:ascii="Times New Roman" w:hAnsi="Times New Roman" w:cs="Times New Roman"/>
          <w:bCs w:val="0"/>
          <w:color w:val="000000" w:themeColor="text1"/>
        </w:rPr>
      </w:pPr>
    </w:p>
    <w:p w14:paraId="4AE0ED9D" w14:textId="77777777" w:rsidR="005904BF" w:rsidRDefault="005904BF" w:rsidP="00E756FD">
      <w:pPr>
        <w:pStyle w:val="Titlu1"/>
        <w:spacing w:before="600" w:after="480"/>
        <w:jc w:val="center"/>
        <w:rPr>
          <w:rStyle w:val="Robust"/>
          <w:rFonts w:ascii="Times New Roman" w:hAnsi="Times New Roman" w:cs="Times New Roman"/>
          <w:bCs w:val="0"/>
          <w:color w:val="000000" w:themeColor="text1"/>
        </w:rPr>
      </w:pPr>
    </w:p>
    <w:p w14:paraId="320888B6" w14:textId="77777777" w:rsidR="005904BF" w:rsidRDefault="005904BF" w:rsidP="00E756FD">
      <w:pPr>
        <w:pStyle w:val="Titlu1"/>
        <w:spacing w:before="600" w:after="480"/>
        <w:jc w:val="center"/>
        <w:rPr>
          <w:rStyle w:val="Robust"/>
          <w:rFonts w:ascii="Times New Roman" w:hAnsi="Times New Roman" w:cs="Times New Roman"/>
          <w:bCs w:val="0"/>
          <w:color w:val="000000" w:themeColor="text1"/>
        </w:rPr>
      </w:pPr>
    </w:p>
    <w:p w14:paraId="0C717E72" w14:textId="77777777" w:rsidR="005904BF" w:rsidRDefault="005904BF" w:rsidP="00E756FD">
      <w:pPr>
        <w:pStyle w:val="Titlu1"/>
        <w:spacing w:before="600" w:after="480"/>
        <w:jc w:val="center"/>
        <w:rPr>
          <w:rStyle w:val="Robust"/>
          <w:rFonts w:ascii="Times New Roman" w:hAnsi="Times New Roman" w:cs="Times New Roman"/>
          <w:bCs w:val="0"/>
          <w:color w:val="000000" w:themeColor="text1"/>
        </w:rPr>
      </w:pPr>
    </w:p>
    <w:p w14:paraId="790C8419" w14:textId="77777777" w:rsidR="005904BF" w:rsidRDefault="005904BF" w:rsidP="00E756FD">
      <w:pPr>
        <w:pStyle w:val="Titlu1"/>
        <w:spacing w:before="600" w:after="480"/>
        <w:jc w:val="center"/>
        <w:rPr>
          <w:rStyle w:val="Robust"/>
          <w:rFonts w:ascii="Times New Roman" w:hAnsi="Times New Roman" w:cs="Times New Roman"/>
          <w:bCs w:val="0"/>
          <w:color w:val="000000" w:themeColor="text1"/>
        </w:rPr>
      </w:pPr>
    </w:p>
    <w:p w14:paraId="1E0D08EF" w14:textId="77777777" w:rsidR="005904BF" w:rsidRDefault="005904BF" w:rsidP="00E756FD">
      <w:pPr>
        <w:pStyle w:val="Titlu1"/>
        <w:spacing w:before="600" w:after="480"/>
        <w:jc w:val="center"/>
        <w:rPr>
          <w:rStyle w:val="Robust"/>
          <w:rFonts w:ascii="Times New Roman" w:hAnsi="Times New Roman" w:cs="Times New Roman"/>
          <w:bCs w:val="0"/>
          <w:color w:val="000000" w:themeColor="text1"/>
        </w:rPr>
      </w:pPr>
    </w:p>
    <w:p w14:paraId="01475B4E" w14:textId="77777777" w:rsidR="003C1BC2" w:rsidRPr="003C1BC2" w:rsidRDefault="003C1BC2" w:rsidP="003C1BC2"/>
    <w:p w14:paraId="69B4885D" w14:textId="516F2493" w:rsidR="00E756FD" w:rsidRDefault="00053056" w:rsidP="00E756FD">
      <w:pPr>
        <w:pStyle w:val="Titlu1"/>
        <w:spacing w:before="600" w:after="480"/>
        <w:jc w:val="center"/>
        <w:rPr>
          <w:rStyle w:val="Robust"/>
          <w:rFonts w:ascii="Times New Roman" w:hAnsi="Times New Roman" w:cs="Times New Roman"/>
          <w:bCs w:val="0"/>
          <w:color w:val="000000" w:themeColor="text1"/>
        </w:rPr>
      </w:pPr>
      <w:bookmarkStart w:id="12" w:name="_Toc202080078"/>
      <w:r>
        <w:rPr>
          <w:rStyle w:val="Robust"/>
          <w:rFonts w:ascii="Times New Roman" w:hAnsi="Times New Roman" w:cs="Times New Roman"/>
          <w:bCs w:val="0"/>
          <w:color w:val="000000" w:themeColor="text1"/>
        </w:rPr>
        <w:lastRenderedPageBreak/>
        <w:t xml:space="preserve">4. </w:t>
      </w:r>
      <w:r w:rsidR="00A621C9">
        <w:rPr>
          <w:rStyle w:val="Robust"/>
          <w:rFonts w:ascii="Times New Roman" w:hAnsi="Times New Roman" w:cs="Times New Roman"/>
          <w:bCs w:val="0"/>
          <w:color w:val="000000" w:themeColor="text1"/>
        </w:rPr>
        <w:t>SCOPY</w:t>
      </w:r>
      <w:bookmarkEnd w:id="12"/>
    </w:p>
    <w:p w14:paraId="5E521575" w14:textId="77777777" w:rsidR="00C24BA4" w:rsidRDefault="00C24BA4" w:rsidP="00C24BA4"/>
    <w:p w14:paraId="0E0E225E" w14:textId="216D9BED" w:rsidR="00C24BA4" w:rsidRDefault="00C24BA4" w:rsidP="00C24BA4">
      <w:r>
        <w:t xml:space="preserve">Tabel 3. Configurare în </w:t>
      </w:r>
      <w:proofErr w:type="spellStart"/>
      <w:r>
        <w:t>Scopy</w:t>
      </w:r>
      <w:proofErr w:type="spellEnd"/>
    </w:p>
    <w:p w14:paraId="4F492319" w14:textId="77777777" w:rsidR="00C24BA4" w:rsidRDefault="00C24BA4" w:rsidP="00C24BA4"/>
    <w:tbl>
      <w:tblPr>
        <w:tblStyle w:val="GrilTabel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C24BA4" w14:paraId="4C39BC4E" w14:textId="77777777" w:rsidTr="00E97C82">
        <w:trPr>
          <w:trHeight w:val="403"/>
        </w:trPr>
        <w:tc>
          <w:tcPr>
            <w:tcW w:w="4814" w:type="dxa"/>
          </w:tcPr>
          <w:p w14:paraId="43D463B4" w14:textId="77777777" w:rsidR="00C24BA4" w:rsidRDefault="00C24BA4" w:rsidP="00E97C82">
            <w:r>
              <w:t>DIO</w:t>
            </w:r>
          </w:p>
        </w:tc>
        <w:tc>
          <w:tcPr>
            <w:tcW w:w="4815" w:type="dxa"/>
          </w:tcPr>
          <w:p w14:paraId="4601C044" w14:textId="77777777" w:rsidR="00C24BA4" w:rsidRDefault="00C24BA4" w:rsidP="00E97C82">
            <w:r>
              <w:t xml:space="preserve">Legat la </w:t>
            </w:r>
            <w:proofErr w:type="spellStart"/>
            <w:r>
              <w:t>Arduino</w:t>
            </w:r>
            <w:proofErr w:type="spellEnd"/>
          </w:p>
        </w:tc>
      </w:tr>
      <w:tr w:rsidR="00C24BA4" w14:paraId="7B7841C9" w14:textId="77777777" w:rsidTr="00E97C82">
        <w:tc>
          <w:tcPr>
            <w:tcW w:w="4814" w:type="dxa"/>
          </w:tcPr>
          <w:p w14:paraId="5DF9E0BD" w14:textId="77777777" w:rsidR="00C24BA4" w:rsidRDefault="00C24BA4" w:rsidP="00E97C82">
            <w:r>
              <w:t>DIO 0</w:t>
            </w:r>
          </w:p>
        </w:tc>
        <w:tc>
          <w:tcPr>
            <w:tcW w:w="4815" w:type="dxa"/>
          </w:tcPr>
          <w:p w14:paraId="562F9BC9" w14:textId="77777777" w:rsidR="00C24BA4" w:rsidRDefault="00C24BA4" w:rsidP="00E97C82">
            <w:r>
              <w:t>D11 (PB3)</w:t>
            </w:r>
          </w:p>
        </w:tc>
      </w:tr>
      <w:tr w:rsidR="00C24BA4" w14:paraId="36DC0258" w14:textId="77777777" w:rsidTr="00E97C82">
        <w:tc>
          <w:tcPr>
            <w:tcW w:w="4814" w:type="dxa"/>
          </w:tcPr>
          <w:p w14:paraId="4F80BF12" w14:textId="77777777" w:rsidR="00C24BA4" w:rsidRDefault="00C24BA4" w:rsidP="00E97C82">
            <w:r>
              <w:t>DIO 1</w:t>
            </w:r>
          </w:p>
        </w:tc>
        <w:tc>
          <w:tcPr>
            <w:tcW w:w="4815" w:type="dxa"/>
          </w:tcPr>
          <w:p w14:paraId="192EE38B" w14:textId="77777777" w:rsidR="00C24BA4" w:rsidRDefault="00C24BA4" w:rsidP="00E97C82">
            <w:r>
              <w:t>D12 (PB4)</w:t>
            </w:r>
          </w:p>
        </w:tc>
      </w:tr>
      <w:tr w:rsidR="00C24BA4" w14:paraId="2F50D797" w14:textId="77777777" w:rsidTr="00E97C82">
        <w:tc>
          <w:tcPr>
            <w:tcW w:w="4814" w:type="dxa"/>
          </w:tcPr>
          <w:p w14:paraId="3152C24F" w14:textId="77777777" w:rsidR="00C24BA4" w:rsidRDefault="00C24BA4" w:rsidP="00E97C82">
            <w:r>
              <w:t>DIO 2</w:t>
            </w:r>
          </w:p>
        </w:tc>
        <w:tc>
          <w:tcPr>
            <w:tcW w:w="4815" w:type="dxa"/>
          </w:tcPr>
          <w:p w14:paraId="4EF53075" w14:textId="77777777" w:rsidR="00C24BA4" w:rsidRDefault="00C24BA4" w:rsidP="00E97C82">
            <w:r>
              <w:t>D13 (PB5)</w:t>
            </w:r>
          </w:p>
        </w:tc>
      </w:tr>
    </w:tbl>
    <w:p w14:paraId="4B6B8296" w14:textId="77777777" w:rsidR="00C24BA4" w:rsidRDefault="00C24BA4" w:rsidP="00C24BA4"/>
    <w:p w14:paraId="767DA050" w14:textId="77777777" w:rsidR="00C24BA4" w:rsidRDefault="00C24BA4" w:rsidP="00C24BA4"/>
    <w:p w14:paraId="4C7C0583" w14:textId="77777777" w:rsidR="00C24BA4" w:rsidRDefault="00C24BA4" w:rsidP="00C24BA4">
      <w:r>
        <w:t xml:space="preserve">DIO 2 (D13) are funcția de CLK- ceas SPI. </w:t>
      </w:r>
    </w:p>
    <w:p w14:paraId="4CEC545F" w14:textId="77777777" w:rsidR="00C24BA4" w:rsidRDefault="00C24BA4" w:rsidP="00C24BA4">
      <w:r w:rsidRPr="000915F0">
        <w:t xml:space="preserve">PB3 (D11) </w:t>
      </w:r>
      <w:r>
        <w:t xml:space="preserve">este configurat </w:t>
      </w:r>
      <w:r w:rsidRPr="000915F0">
        <w:t>ca ieșire la început, ap</w:t>
      </w:r>
      <w:r>
        <w:t>oi ca intrare pentru citire</w:t>
      </w:r>
      <w:r w:rsidRPr="000915F0">
        <w:t>.</w:t>
      </w:r>
    </w:p>
    <w:p w14:paraId="1C46AC70" w14:textId="77777777" w:rsidR="00C24BA4" w:rsidRPr="00C24BA4" w:rsidRDefault="00C24BA4" w:rsidP="00C24BA4"/>
    <w:p w14:paraId="5AFFD112" w14:textId="30DA082C" w:rsidR="00A621C9" w:rsidRDefault="00A621C9" w:rsidP="00A621C9">
      <w:r>
        <w:t xml:space="preserve">Pentru a verifica corectitudinea transmisiei și recepției datelor prin interfața SPI 3-wire, a fost utilizat </w:t>
      </w:r>
      <w:proofErr w:type="spellStart"/>
      <w:r>
        <w:t>software-</w:t>
      </w:r>
      <w:proofErr w:type="spellEnd"/>
      <w:r w:rsidR="00C24BA4">
        <w:t xml:space="preserve"> </w:t>
      </w:r>
      <w:r>
        <w:t>ul SCOPY. Pe SCOPY s-a configurat analizorul logic (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Analyzer</w:t>
      </w:r>
      <w:proofErr w:type="spellEnd"/>
      <w:r>
        <w:t>) pentru a urmări linii</w:t>
      </w:r>
      <w:r w:rsidR="00C24BA4">
        <w:t>le de semnal corespunzătoare:</w:t>
      </w:r>
    </w:p>
    <w:p w14:paraId="00605101" w14:textId="775B32FF" w:rsidR="00A621C9" w:rsidRDefault="00A621C9" w:rsidP="00A621C9">
      <w:r>
        <w:t>DIO 0 – semnalul MOSI (Master Out Slave In) – c</w:t>
      </w:r>
      <w:r w:rsidR="00C24BA4">
        <w:t>onectat la pinul D11 al plăcii;</w:t>
      </w:r>
    </w:p>
    <w:p w14:paraId="2F4942F5" w14:textId="76C3DF3D" w:rsidR="00A621C9" w:rsidRDefault="00A621C9" w:rsidP="00A621C9">
      <w:r>
        <w:t>DIO 1 – semnalul MISO (Master In Slav</w:t>
      </w:r>
      <w:r w:rsidR="00C24BA4">
        <w:t>e Out) – conectat la pinul D12;</w:t>
      </w:r>
    </w:p>
    <w:p w14:paraId="24AD1164" w14:textId="667BB59A" w:rsidR="00A621C9" w:rsidRDefault="00A621C9" w:rsidP="00A621C9">
      <w:r>
        <w:t xml:space="preserve">DIO 2 – semnalul SCK (Serial </w:t>
      </w:r>
      <w:proofErr w:type="spellStart"/>
      <w:r>
        <w:t>Clock</w:t>
      </w:r>
      <w:proofErr w:type="spellEnd"/>
      <w:r>
        <w:t>) – conectat la pinul D13.</w:t>
      </w:r>
    </w:p>
    <w:p w14:paraId="1E80EC2B" w14:textId="77777777" w:rsidR="00A621C9" w:rsidRDefault="00A621C9" w:rsidP="00A621C9"/>
    <w:p w14:paraId="6518B530" w14:textId="2031C833" w:rsidR="00A621C9" w:rsidRDefault="00A621C9" w:rsidP="00A621C9">
      <w:r>
        <w:t>Prin intermediul analizorului logic, s-au putut observa pachetele de date transmise către senzor (comenzile 0x51 și 0xAA) și răspunsurile generate de acesta (cei doi o</w:t>
      </w:r>
      <w:r w:rsidR="00C24BA4">
        <w:t xml:space="preserve">cteți care conțin temperatura). </w:t>
      </w:r>
      <w:r>
        <w:t>De asemenea, SCOPY a fost esențial în depistarea corectă a sincronizării semnalelor și în confirmarea faptului că linia MOSI a fost comutată pe input în timpul recepției, aspect necesar într-o interfață SPI 3-wire bidirecțională.</w:t>
      </w:r>
    </w:p>
    <w:p w14:paraId="71C6B7A3" w14:textId="423FE769" w:rsidR="0012544E" w:rsidRDefault="0012544E" w:rsidP="00A621C9">
      <w:r w:rsidRPr="0012544E">
        <w:t>Inițial, s-a pornit de la un proiect SPI deja funcțional (de exemplu, proiectul cu matrice LED), iar în locul secvenței clasice de 6 × 2 octeți de configurare și 8 × 16 octeți de date, s-a simplificat comunicarea la un singur octet – 0xAA. Aceasta este comanda de citire a registrului de temperatură a senzorului DS1626.</w:t>
      </w:r>
    </w:p>
    <w:p w14:paraId="289D785E" w14:textId="77777777" w:rsidR="0012544E" w:rsidRDefault="0012544E" w:rsidP="00A621C9"/>
    <w:p w14:paraId="3C1F8417" w14:textId="0A4C3F0B" w:rsidR="0012544E" w:rsidRDefault="0012544E" w:rsidP="00A621C9">
      <w:r>
        <w:t>Pașii corespunzători implementării protocolului SPI implementat și verificat cu SCOPY:</w:t>
      </w:r>
    </w:p>
    <w:p w14:paraId="76562811" w14:textId="77777777" w:rsidR="0012544E" w:rsidRDefault="0012544E" w:rsidP="0012544E"/>
    <w:p w14:paraId="19079DD2" w14:textId="7395FDFF" w:rsidR="0012544E" w:rsidRDefault="0012544E" w:rsidP="0012544E">
      <w:pPr>
        <w:pStyle w:val="Listparagraf"/>
        <w:numPr>
          <w:ilvl w:val="0"/>
          <w:numId w:val="49"/>
        </w:numPr>
      </w:pPr>
      <w:r>
        <w:t>Ridicarea semnalului SS</w:t>
      </w:r>
      <w:r w:rsidR="00053056">
        <w:t xml:space="preserve"> (echivalent cu activarea R</w:t>
      </w:r>
      <w:r>
        <w:t>S</w:t>
      </w:r>
      <w:r w:rsidR="00053056">
        <w:t>T negat</w:t>
      </w:r>
      <w:r>
        <w:t>, dar pe nivel logic 1)</w:t>
      </w:r>
    </w:p>
    <w:p w14:paraId="75498908" w14:textId="1EE7E3C3" w:rsidR="0012544E" w:rsidRDefault="0012544E" w:rsidP="0012544E">
      <w:pPr>
        <w:pStyle w:val="Listparagraf"/>
        <w:numPr>
          <w:ilvl w:val="0"/>
          <w:numId w:val="49"/>
        </w:numPr>
      </w:pPr>
      <w:r>
        <w:t xml:space="preserve">Trimiterea comenzii 0x51 – Start </w:t>
      </w:r>
      <w:proofErr w:type="spellStart"/>
      <w:r>
        <w:t>Convert</w:t>
      </w:r>
      <w:proofErr w:type="spellEnd"/>
    </w:p>
    <w:p w14:paraId="2037982B" w14:textId="4DFDEB6C" w:rsidR="0012544E" w:rsidRDefault="0012544E" w:rsidP="0012544E">
      <w:pPr>
        <w:pStyle w:val="Listparagraf"/>
        <w:numPr>
          <w:ilvl w:val="0"/>
          <w:numId w:val="49"/>
        </w:numPr>
      </w:pPr>
      <w:r>
        <w:t>Coborârea semnalului RST (încheierea comenzii)</w:t>
      </w:r>
    </w:p>
    <w:p w14:paraId="0A5557BF" w14:textId="066F45EA" w:rsidR="0012544E" w:rsidRDefault="0012544E" w:rsidP="0012544E">
      <w:pPr>
        <w:pStyle w:val="Listparagraf"/>
        <w:numPr>
          <w:ilvl w:val="0"/>
          <w:numId w:val="49"/>
        </w:numPr>
      </w:pPr>
      <w:r>
        <w:t>Ridicarea din nou a RST</w:t>
      </w:r>
    </w:p>
    <w:p w14:paraId="2114FA6B" w14:textId="77A98DC1" w:rsidR="0012544E" w:rsidRDefault="0012544E" w:rsidP="0012544E">
      <w:pPr>
        <w:pStyle w:val="Listparagraf"/>
        <w:numPr>
          <w:ilvl w:val="0"/>
          <w:numId w:val="49"/>
        </w:numPr>
      </w:pPr>
      <w:r>
        <w:t xml:space="preserve">Trimiterea comenzii 0xAA –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Register</w:t>
      </w:r>
      <w:proofErr w:type="spellEnd"/>
    </w:p>
    <w:p w14:paraId="374E3D8B" w14:textId="44F1547B" w:rsidR="0012544E" w:rsidRDefault="0012544E" w:rsidP="0012544E">
      <w:pPr>
        <w:pStyle w:val="Listparagraf"/>
        <w:numPr>
          <w:ilvl w:val="0"/>
          <w:numId w:val="49"/>
        </w:numPr>
      </w:pPr>
      <w:r>
        <w:t>Configurarea pinului MOSI (D11) ca intrare, deoarece linia DQ este bidirecțională</w:t>
      </w:r>
    </w:p>
    <w:p w14:paraId="28C62E3C" w14:textId="3EAE85F9" w:rsidR="0012544E" w:rsidRDefault="0012544E" w:rsidP="0012544E">
      <w:pPr>
        <w:pStyle w:val="Listparagraf"/>
        <w:numPr>
          <w:ilvl w:val="0"/>
          <w:numId w:val="49"/>
        </w:numPr>
      </w:pPr>
      <w:r>
        <w:t xml:space="preserve">Trimiterea a 2 octeți (0x00, </w:t>
      </w:r>
      <w:proofErr w:type="spellStart"/>
      <w:r>
        <w:t>0x00</w:t>
      </w:r>
      <w:proofErr w:type="spellEnd"/>
      <w:r>
        <w:t>) pentru a genera ceasul necesar recepției</w:t>
      </w:r>
    </w:p>
    <w:p w14:paraId="5335B2EA" w14:textId="06F09FD7" w:rsidR="0012544E" w:rsidRDefault="0012544E" w:rsidP="0012544E">
      <w:pPr>
        <w:pStyle w:val="Listparagraf"/>
        <w:numPr>
          <w:ilvl w:val="0"/>
          <w:numId w:val="49"/>
        </w:numPr>
      </w:pPr>
      <w:r>
        <w:t>Recepționarea celor 2 octeți care conțin temperatura (LSB și MSB)</w:t>
      </w:r>
    </w:p>
    <w:p w14:paraId="626ADD67" w14:textId="7E018BE3" w:rsidR="0012544E" w:rsidRDefault="0012544E" w:rsidP="0012544E">
      <w:pPr>
        <w:pStyle w:val="Listparagraf"/>
        <w:numPr>
          <w:ilvl w:val="0"/>
          <w:numId w:val="49"/>
        </w:numPr>
      </w:pPr>
      <w:r>
        <w:t>Coborârea semnalului RST</w:t>
      </w:r>
    </w:p>
    <w:p w14:paraId="39F82976" w14:textId="7876B9AB" w:rsidR="0012544E" w:rsidRDefault="0012544E" w:rsidP="0012544E">
      <w:pPr>
        <w:pStyle w:val="Listparagraf"/>
        <w:numPr>
          <w:ilvl w:val="0"/>
          <w:numId w:val="49"/>
        </w:numPr>
      </w:pPr>
      <w:r>
        <w:t>Reconfigurarea pinului MOSI (D11) ca ieșire pentru operațiunile viitoare.</w:t>
      </w:r>
    </w:p>
    <w:p w14:paraId="68EDFBE8" w14:textId="77777777" w:rsidR="00053056" w:rsidRDefault="00053056" w:rsidP="00053056"/>
    <w:p w14:paraId="3C527B5C" w14:textId="77777777" w:rsidR="00053056" w:rsidRDefault="00053056" w:rsidP="00053056"/>
    <w:p w14:paraId="4353599B" w14:textId="77777777" w:rsidR="00053056" w:rsidRDefault="00053056" w:rsidP="00053056"/>
    <w:p w14:paraId="6FA15956" w14:textId="77777777" w:rsidR="00053056" w:rsidRDefault="00053056" w:rsidP="00053056"/>
    <w:p w14:paraId="1BED23C4" w14:textId="77777777" w:rsidR="00053056" w:rsidRDefault="00053056" w:rsidP="00053056"/>
    <w:p w14:paraId="7381E2DA" w14:textId="77777777" w:rsidR="00053056" w:rsidRDefault="00053056" w:rsidP="00053056"/>
    <w:p w14:paraId="58E8BE6E" w14:textId="77777777" w:rsidR="00053056" w:rsidRDefault="00053056" w:rsidP="00053056"/>
    <w:p w14:paraId="73DE57C0" w14:textId="77777777" w:rsidR="00053056" w:rsidRDefault="00053056" w:rsidP="00053056"/>
    <w:p w14:paraId="33D96021" w14:textId="77777777" w:rsidR="00053056" w:rsidRDefault="00053056" w:rsidP="00053056"/>
    <w:p w14:paraId="3549A3BC" w14:textId="77777777" w:rsidR="00053056" w:rsidRDefault="00053056" w:rsidP="00053056"/>
    <w:p w14:paraId="651B43A7" w14:textId="77777777" w:rsidR="00053056" w:rsidRDefault="00053056" w:rsidP="00053056"/>
    <w:p w14:paraId="61FF4E22" w14:textId="77777777" w:rsidR="00053056" w:rsidRDefault="00053056" w:rsidP="00053056"/>
    <w:p w14:paraId="1A6560D8" w14:textId="77777777" w:rsidR="00053056" w:rsidRDefault="00053056" w:rsidP="00053056"/>
    <w:p w14:paraId="3E4106ED" w14:textId="5FB37E60" w:rsidR="00053056" w:rsidRDefault="00053056" w:rsidP="00053056">
      <w:r>
        <w:lastRenderedPageBreak/>
        <w:t xml:space="preserve">Capturi </w:t>
      </w:r>
      <w:proofErr w:type="spellStart"/>
      <w:r>
        <w:t>Scopy</w:t>
      </w:r>
      <w:proofErr w:type="spellEnd"/>
      <w:r>
        <w:t xml:space="preserve">: </w:t>
      </w:r>
    </w:p>
    <w:p w14:paraId="0403FF45" w14:textId="77777777" w:rsidR="00053056" w:rsidRDefault="00053056" w:rsidP="00053056"/>
    <w:p w14:paraId="43D5DB83" w14:textId="77777777" w:rsidR="00A621C9" w:rsidRDefault="00A621C9" w:rsidP="00A621C9">
      <w:r w:rsidRPr="00996EAE">
        <w:rPr>
          <w:noProof/>
        </w:rPr>
        <w:drawing>
          <wp:inline distT="0" distB="0" distL="0" distR="0" wp14:anchorId="398A9946" wp14:editId="1526D8DD">
            <wp:extent cx="5972810" cy="3211830"/>
            <wp:effectExtent l="0" t="0" r="8890" b="7620"/>
            <wp:docPr id="12" name="I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18BD" w14:textId="77777777" w:rsidR="00A621C9" w:rsidRDefault="00A621C9" w:rsidP="00A621C9">
      <w:r w:rsidRPr="00231E51">
        <w:rPr>
          <w:noProof/>
        </w:rPr>
        <w:drawing>
          <wp:inline distT="0" distB="0" distL="0" distR="0" wp14:anchorId="0E5A663D" wp14:editId="3D10DE5E">
            <wp:extent cx="5975350" cy="2571750"/>
            <wp:effectExtent l="0" t="0" r="6350" b="0"/>
            <wp:docPr id="8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7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0551" w14:textId="77777777" w:rsidR="00A621C9" w:rsidRDefault="00A621C9" w:rsidP="00A621C9">
      <w:r w:rsidRPr="00231E51">
        <w:rPr>
          <w:noProof/>
        </w:rPr>
        <w:drawing>
          <wp:inline distT="0" distB="0" distL="0" distR="0" wp14:anchorId="4B2F9C6E" wp14:editId="7C911175">
            <wp:extent cx="5975350" cy="2660650"/>
            <wp:effectExtent l="0" t="0" r="6350" b="6350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5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DB9B" w14:textId="77777777" w:rsidR="00A621C9" w:rsidRDefault="00A621C9" w:rsidP="00A621C9">
      <w:r w:rsidRPr="00231E51">
        <w:rPr>
          <w:noProof/>
        </w:rPr>
        <w:lastRenderedPageBreak/>
        <w:drawing>
          <wp:inline distT="0" distB="0" distL="0" distR="0" wp14:anchorId="6457AC1D" wp14:editId="1272C30F">
            <wp:extent cx="5976518" cy="2348179"/>
            <wp:effectExtent l="0" t="0" r="5715" b="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4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815C" w14:textId="77777777" w:rsidR="00A621C9" w:rsidRDefault="00A621C9" w:rsidP="00A621C9">
      <w:r w:rsidRPr="00231E51">
        <w:rPr>
          <w:noProof/>
        </w:rPr>
        <w:drawing>
          <wp:inline distT="0" distB="0" distL="0" distR="0" wp14:anchorId="57B1C6DA" wp14:editId="5A268012">
            <wp:extent cx="5956661" cy="2399386"/>
            <wp:effectExtent l="0" t="0" r="6350" b="127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0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54CD" w14:textId="77777777" w:rsidR="00A621C9" w:rsidRDefault="00A621C9" w:rsidP="00A621C9">
      <w:r w:rsidRPr="00231E51">
        <w:rPr>
          <w:noProof/>
        </w:rPr>
        <w:drawing>
          <wp:inline distT="0" distB="0" distL="0" distR="0" wp14:anchorId="120C1B71" wp14:editId="75857CEA">
            <wp:extent cx="5972810" cy="2495550"/>
            <wp:effectExtent l="0" t="0" r="8890" b="0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1E51">
        <w:rPr>
          <w:noProof/>
        </w:rPr>
        <w:lastRenderedPageBreak/>
        <w:drawing>
          <wp:inline distT="0" distB="0" distL="0" distR="0" wp14:anchorId="1D16060F" wp14:editId="70F33A66">
            <wp:extent cx="5972810" cy="3210560"/>
            <wp:effectExtent l="0" t="0" r="8890" b="8890"/>
            <wp:docPr id="6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2705" w14:textId="77777777" w:rsidR="00A621C9" w:rsidRDefault="00A621C9" w:rsidP="00A621C9"/>
    <w:p w14:paraId="355CCFE5" w14:textId="77777777" w:rsidR="00A621C9" w:rsidRDefault="00A621C9" w:rsidP="00A621C9">
      <w:r w:rsidRPr="00231E51">
        <w:rPr>
          <w:noProof/>
        </w:rPr>
        <w:drawing>
          <wp:inline distT="0" distB="0" distL="0" distR="0" wp14:anchorId="3E1449CD" wp14:editId="2B6002EF">
            <wp:extent cx="5970417" cy="2660650"/>
            <wp:effectExtent l="0" t="0" r="0" b="6350"/>
            <wp:docPr id="7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6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5F4E" w14:textId="77777777" w:rsidR="00A621C9" w:rsidRDefault="00A621C9" w:rsidP="00A621C9">
      <w:r w:rsidRPr="00231E51">
        <w:rPr>
          <w:noProof/>
        </w:rPr>
        <w:drawing>
          <wp:inline distT="0" distB="0" distL="0" distR="0" wp14:anchorId="1D5D4CEA" wp14:editId="1F5C686E">
            <wp:extent cx="5969236" cy="2622550"/>
            <wp:effectExtent l="0" t="0" r="0" b="6350"/>
            <wp:docPr id="15" name="I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834A" w14:textId="004B9C1D" w:rsidR="00A621C9" w:rsidRDefault="00053056" w:rsidP="00A621C9">
      <w:pPr>
        <w:pStyle w:val="Titlu1"/>
        <w:spacing w:before="600" w:after="480"/>
        <w:jc w:val="center"/>
        <w:rPr>
          <w:rStyle w:val="Robust"/>
          <w:rFonts w:ascii="Times New Roman" w:hAnsi="Times New Roman" w:cs="Times New Roman"/>
          <w:bCs w:val="0"/>
          <w:color w:val="000000" w:themeColor="text1"/>
        </w:rPr>
      </w:pPr>
      <w:bookmarkStart w:id="13" w:name="_Toc202080079"/>
      <w:r>
        <w:rPr>
          <w:rStyle w:val="Robust"/>
          <w:rFonts w:ascii="Times New Roman" w:hAnsi="Times New Roman" w:cs="Times New Roman"/>
          <w:bCs w:val="0"/>
          <w:color w:val="000000" w:themeColor="text1"/>
        </w:rPr>
        <w:lastRenderedPageBreak/>
        <w:t xml:space="preserve">5. </w:t>
      </w:r>
      <w:proofErr w:type="spellStart"/>
      <w:r w:rsidR="00A621C9">
        <w:rPr>
          <w:rStyle w:val="Robust"/>
          <w:rFonts w:ascii="Times New Roman" w:hAnsi="Times New Roman" w:cs="Times New Roman"/>
          <w:bCs w:val="0"/>
          <w:color w:val="000000" w:themeColor="text1"/>
        </w:rPr>
        <w:t>Tera</w:t>
      </w:r>
      <w:proofErr w:type="spellEnd"/>
      <w:r w:rsidR="00A621C9">
        <w:rPr>
          <w:rStyle w:val="Robust"/>
          <w:rFonts w:ascii="Times New Roman" w:hAnsi="Times New Roman" w:cs="Times New Roman"/>
          <w:bCs w:val="0"/>
          <w:color w:val="000000" w:themeColor="text1"/>
        </w:rPr>
        <w:t xml:space="preserve"> </w:t>
      </w:r>
      <w:proofErr w:type="spellStart"/>
      <w:r w:rsidR="00A621C9">
        <w:rPr>
          <w:rStyle w:val="Robust"/>
          <w:rFonts w:ascii="Times New Roman" w:hAnsi="Times New Roman" w:cs="Times New Roman"/>
          <w:bCs w:val="0"/>
          <w:color w:val="000000" w:themeColor="text1"/>
        </w:rPr>
        <w:t>Term</w:t>
      </w:r>
      <w:bookmarkEnd w:id="13"/>
      <w:proofErr w:type="spellEnd"/>
    </w:p>
    <w:p w14:paraId="24E38A67" w14:textId="77777777" w:rsidR="00EA45F6" w:rsidRDefault="00EA45F6" w:rsidP="00EA45F6"/>
    <w:p w14:paraId="3A734350" w14:textId="77777777" w:rsidR="00EA45F6" w:rsidRPr="00EA45F6" w:rsidRDefault="00EA45F6" w:rsidP="00EA45F6">
      <w:proofErr w:type="spellStart"/>
      <w:r w:rsidRPr="00EA45F6">
        <w:t>Tera</w:t>
      </w:r>
      <w:proofErr w:type="spellEnd"/>
      <w:r w:rsidRPr="00EA45F6">
        <w:t xml:space="preserve"> </w:t>
      </w:r>
      <w:proofErr w:type="spellStart"/>
      <w:r w:rsidRPr="00EA45F6">
        <w:t>Term</w:t>
      </w:r>
      <w:proofErr w:type="spellEnd"/>
      <w:r w:rsidRPr="00EA45F6">
        <w:t xml:space="preserve"> este un emulator de terminal utilizat pentru a vizualiza comunicația serială dintre microcontroler și calculator. În acest proiect, este folosit pentru a afișa temperatura brută citită de la senzorul DS1626, sub formă hexazecimală, prin portul serial UART.</w:t>
      </w:r>
    </w:p>
    <w:p w14:paraId="48414F89" w14:textId="77777777" w:rsidR="00EA45F6" w:rsidRPr="00EA45F6" w:rsidRDefault="00EA45F6" w:rsidP="00EA45F6"/>
    <w:p w14:paraId="3FCF514C" w14:textId="002F21E2" w:rsidR="00A621C9" w:rsidRDefault="00A621C9" w:rsidP="00A621C9"/>
    <w:p w14:paraId="0F6EA535" w14:textId="77777777" w:rsidR="00A621C9" w:rsidRDefault="00A621C9" w:rsidP="00A621C9">
      <w:r w:rsidRPr="00231E51">
        <w:rPr>
          <w:noProof/>
        </w:rPr>
        <w:drawing>
          <wp:inline distT="0" distB="0" distL="0" distR="0" wp14:anchorId="52293384" wp14:editId="11AA250D">
            <wp:extent cx="2181529" cy="1238423"/>
            <wp:effectExtent l="0" t="0" r="0" b="0"/>
            <wp:docPr id="11" name="I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50AE" w14:textId="4139C17F" w:rsidR="00851494" w:rsidRPr="000915F0" w:rsidRDefault="00851494" w:rsidP="00307B1B">
      <w:pPr>
        <w:rPr>
          <w:lang w:val="en-GB"/>
        </w:rPr>
      </w:pPr>
    </w:p>
    <w:p w14:paraId="386E5D05" w14:textId="7CF35F94" w:rsidR="00C24BA4" w:rsidRPr="00C24BA4" w:rsidRDefault="00C24BA4" w:rsidP="00307B1B">
      <w:r w:rsidRPr="00C24BA4">
        <w:rPr>
          <w:lang w:val="fr-BE"/>
        </w:rPr>
        <w:t>L</w:t>
      </w:r>
      <w:r w:rsidR="00EA45F6">
        <w:t xml:space="preserve">a fiecare apăsare de buton sau </w:t>
      </w:r>
      <w:proofErr w:type="gramStart"/>
      <w:r w:rsidR="00EA45F6">
        <w:t>la intervale</w:t>
      </w:r>
      <w:proofErr w:type="gramEnd"/>
      <w:r w:rsidR="00EA45F6">
        <w:t xml:space="preserve"> regulate, este afișat:</w:t>
      </w:r>
    </w:p>
    <w:p w14:paraId="28554B13" w14:textId="4861F6BA" w:rsidR="00A621C9" w:rsidRPr="000915F0" w:rsidRDefault="00EA45F6" w:rsidP="00307B1B">
      <w:pPr>
        <w:rPr>
          <w:lang w:val="en-GB"/>
        </w:rPr>
      </w:pPr>
      <w:r w:rsidRPr="00EA45F6">
        <w:rPr>
          <w:noProof/>
        </w:rPr>
        <w:drawing>
          <wp:inline distT="0" distB="0" distL="0" distR="0" wp14:anchorId="7143287E" wp14:editId="38754B55">
            <wp:extent cx="4782217" cy="257211"/>
            <wp:effectExtent l="0" t="0" r="0" b="9525"/>
            <wp:docPr id="846548440" name="Imagine 846548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DD49" w14:textId="77777777" w:rsidR="00A621C9" w:rsidRPr="000915F0" w:rsidRDefault="00A621C9" w:rsidP="00307B1B">
      <w:pPr>
        <w:rPr>
          <w:lang w:val="en-GB"/>
        </w:rPr>
      </w:pPr>
    </w:p>
    <w:p w14:paraId="598F1B00" w14:textId="77777777" w:rsidR="00A621C9" w:rsidRPr="000915F0" w:rsidRDefault="00A621C9" w:rsidP="00307B1B">
      <w:pPr>
        <w:rPr>
          <w:lang w:val="en-GB"/>
        </w:rPr>
      </w:pPr>
    </w:p>
    <w:p w14:paraId="620BB4FA" w14:textId="77777777" w:rsidR="00A621C9" w:rsidRPr="000915F0" w:rsidRDefault="00A621C9" w:rsidP="00307B1B">
      <w:pPr>
        <w:rPr>
          <w:lang w:val="en-GB"/>
        </w:rPr>
      </w:pPr>
    </w:p>
    <w:p w14:paraId="762ABCD3" w14:textId="77777777" w:rsidR="00A621C9" w:rsidRDefault="00A621C9" w:rsidP="00307B1B">
      <w:pPr>
        <w:rPr>
          <w:lang w:val="en-GB"/>
        </w:rPr>
      </w:pPr>
    </w:p>
    <w:p w14:paraId="1564C49B" w14:textId="77777777" w:rsidR="00F752B4" w:rsidRDefault="00F752B4" w:rsidP="00307B1B">
      <w:pPr>
        <w:rPr>
          <w:lang w:val="en-GB"/>
        </w:rPr>
      </w:pPr>
    </w:p>
    <w:p w14:paraId="55D71E90" w14:textId="77777777" w:rsidR="00F752B4" w:rsidRDefault="00F752B4" w:rsidP="00307B1B">
      <w:pPr>
        <w:rPr>
          <w:lang w:val="en-GB"/>
        </w:rPr>
      </w:pPr>
    </w:p>
    <w:p w14:paraId="38BC5341" w14:textId="77777777" w:rsidR="00F752B4" w:rsidRDefault="00F752B4" w:rsidP="00307B1B">
      <w:pPr>
        <w:rPr>
          <w:lang w:val="en-GB"/>
        </w:rPr>
      </w:pPr>
    </w:p>
    <w:p w14:paraId="2BD2AF65" w14:textId="77777777" w:rsidR="00F752B4" w:rsidRDefault="00F752B4" w:rsidP="00307B1B">
      <w:pPr>
        <w:rPr>
          <w:lang w:val="en-GB"/>
        </w:rPr>
      </w:pPr>
    </w:p>
    <w:p w14:paraId="4C9F73CE" w14:textId="77777777" w:rsidR="00F752B4" w:rsidRDefault="00F752B4" w:rsidP="00307B1B">
      <w:pPr>
        <w:rPr>
          <w:lang w:val="en-GB"/>
        </w:rPr>
      </w:pPr>
    </w:p>
    <w:p w14:paraId="1C2A95EE" w14:textId="77777777" w:rsidR="00F752B4" w:rsidRDefault="00F752B4" w:rsidP="00307B1B">
      <w:pPr>
        <w:rPr>
          <w:lang w:val="en-GB"/>
        </w:rPr>
      </w:pPr>
    </w:p>
    <w:p w14:paraId="28C69B1D" w14:textId="77777777" w:rsidR="00F752B4" w:rsidRDefault="00F752B4" w:rsidP="00307B1B">
      <w:pPr>
        <w:rPr>
          <w:lang w:val="en-GB"/>
        </w:rPr>
      </w:pPr>
    </w:p>
    <w:p w14:paraId="66395E3B" w14:textId="77777777" w:rsidR="00F752B4" w:rsidRDefault="00F752B4" w:rsidP="00307B1B">
      <w:pPr>
        <w:rPr>
          <w:lang w:val="en-GB"/>
        </w:rPr>
      </w:pPr>
    </w:p>
    <w:p w14:paraId="41E0EE33" w14:textId="77777777" w:rsidR="00F752B4" w:rsidRDefault="00F752B4" w:rsidP="00307B1B">
      <w:pPr>
        <w:rPr>
          <w:lang w:val="en-GB"/>
        </w:rPr>
      </w:pPr>
    </w:p>
    <w:p w14:paraId="6D1F0286" w14:textId="77777777" w:rsidR="00F752B4" w:rsidRDefault="00F752B4" w:rsidP="00307B1B">
      <w:pPr>
        <w:rPr>
          <w:lang w:val="en-GB"/>
        </w:rPr>
      </w:pPr>
    </w:p>
    <w:p w14:paraId="59B0D360" w14:textId="77777777" w:rsidR="00F752B4" w:rsidRDefault="00F752B4" w:rsidP="00307B1B">
      <w:pPr>
        <w:rPr>
          <w:lang w:val="en-GB"/>
        </w:rPr>
      </w:pPr>
    </w:p>
    <w:p w14:paraId="6FA9FE16" w14:textId="77777777" w:rsidR="00F752B4" w:rsidRDefault="00F752B4" w:rsidP="00307B1B">
      <w:pPr>
        <w:rPr>
          <w:lang w:val="en-GB"/>
        </w:rPr>
      </w:pPr>
    </w:p>
    <w:p w14:paraId="678587A1" w14:textId="77777777" w:rsidR="00F752B4" w:rsidRDefault="00F752B4" w:rsidP="00307B1B">
      <w:pPr>
        <w:rPr>
          <w:lang w:val="en-GB"/>
        </w:rPr>
      </w:pPr>
    </w:p>
    <w:p w14:paraId="08B10C13" w14:textId="77777777" w:rsidR="00F752B4" w:rsidRDefault="00F752B4" w:rsidP="00307B1B">
      <w:pPr>
        <w:rPr>
          <w:lang w:val="en-GB"/>
        </w:rPr>
      </w:pPr>
    </w:p>
    <w:p w14:paraId="0B28ED8D" w14:textId="77777777" w:rsidR="00F752B4" w:rsidRDefault="00F752B4" w:rsidP="00307B1B">
      <w:pPr>
        <w:rPr>
          <w:lang w:val="en-GB"/>
        </w:rPr>
      </w:pPr>
    </w:p>
    <w:p w14:paraId="3C2DF9FD" w14:textId="77777777" w:rsidR="00F752B4" w:rsidRDefault="00F752B4" w:rsidP="00307B1B">
      <w:pPr>
        <w:rPr>
          <w:lang w:val="en-GB"/>
        </w:rPr>
      </w:pPr>
    </w:p>
    <w:p w14:paraId="4ADC287D" w14:textId="77777777" w:rsidR="00F752B4" w:rsidRDefault="00F752B4" w:rsidP="00307B1B">
      <w:pPr>
        <w:rPr>
          <w:lang w:val="en-GB"/>
        </w:rPr>
      </w:pPr>
    </w:p>
    <w:p w14:paraId="7B0A2B7B" w14:textId="77777777" w:rsidR="00F752B4" w:rsidRDefault="00F752B4" w:rsidP="00307B1B">
      <w:pPr>
        <w:rPr>
          <w:lang w:val="en-GB"/>
        </w:rPr>
      </w:pPr>
    </w:p>
    <w:p w14:paraId="50331959" w14:textId="77777777" w:rsidR="00F752B4" w:rsidRDefault="00F752B4" w:rsidP="00307B1B">
      <w:pPr>
        <w:rPr>
          <w:lang w:val="en-GB"/>
        </w:rPr>
      </w:pPr>
    </w:p>
    <w:p w14:paraId="53605B59" w14:textId="77777777" w:rsidR="00F752B4" w:rsidRDefault="00F752B4" w:rsidP="00307B1B">
      <w:pPr>
        <w:rPr>
          <w:lang w:val="en-GB"/>
        </w:rPr>
      </w:pPr>
    </w:p>
    <w:p w14:paraId="329D5460" w14:textId="77777777" w:rsidR="00F752B4" w:rsidRDefault="00F752B4" w:rsidP="00307B1B">
      <w:pPr>
        <w:rPr>
          <w:lang w:val="en-GB"/>
        </w:rPr>
      </w:pPr>
    </w:p>
    <w:p w14:paraId="58BAC80E" w14:textId="77777777" w:rsidR="00F752B4" w:rsidRDefault="00F752B4" w:rsidP="00307B1B">
      <w:pPr>
        <w:rPr>
          <w:lang w:val="en-GB"/>
        </w:rPr>
      </w:pPr>
    </w:p>
    <w:p w14:paraId="1099B17B" w14:textId="77777777" w:rsidR="00F752B4" w:rsidRDefault="00F752B4" w:rsidP="00307B1B">
      <w:pPr>
        <w:rPr>
          <w:lang w:val="en-GB"/>
        </w:rPr>
      </w:pPr>
    </w:p>
    <w:p w14:paraId="733A80D7" w14:textId="77777777" w:rsidR="00F752B4" w:rsidRDefault="00F752B4" w:rsidP="00307B1B">
      <w:pPr>
        <w:rPr>
          <w:lang w:val="en-GB"/>
        </w:rPr>
      </w:pPr>
    </w:p>
    <w:p w14:paraId="266DAB0C" w14:textId="77777777" w:rsidR="00F752B4" w:rsidRDefault="00F752B4" w:rsidP="00307B1B">
      <w:pPr>
        <w:rPr>
          <w:lang w:val="en-GB"/>
        </w:rPr>
      </w:pPr>
    </w:p>
    <w:p w14:paraId="5847B743" w14:textId="77777777" w:rsidR="00F752B4" w:rsidRDefault="00F752B4" w:rsidP="00307B1B">
      <w:pPr>
        <w:rPr>
          <w:lang w:val="en-GB"/>
        </w:rPr>
      </w:pPr>
    </w:p>
    <w:p w14:paraId="524E5F41" w14:textId="77777777" w:rsidR="00F752B4" w:rsidRDefault="00F752B4" w:rsidP="00307B1B">
      <w:pPr>
        <w:rPr>
          <w:lang w:val="en-GB"/>
        </w:rPr>
      </w:pPr>
    </w:p>
    <w:p w14:paraId="23A91941" w14:textId="77777777" w:rsidR="00F752B4" w:rsidRDefault="00F752B4" w:rsidP="00307B1B">
      <w:pPr>
        <w:rPr>
          <w:lang w:val="en-GB"/>
        </w:rPr>
      </w:pPr>
    </w:p>
    <w:p w14:paraId="293AA7E2" w14:textId="77777777" w:rsidR="00F752B4" w:rsidRDefault="00F752B4" w:rsidP="00307B1B">
      <w:pPr>
        <w:rPr>
          <w:lang w:val="en-GB"/>
        </w:rPr>
      </w:pPr>
    </w:p>
    <w:p w14:paraId="4A4757B3" w14:textId="77777777" w:rsidR="00F752B4" w:rsidRDefault="00F752B4" w:rsidP="00307B1B">
      <w:pPr>
        <w:rPr>
          <w:lang w:val="en-GB"/>
        </w:rPr>
      </w:pPr>
    </w:p>
    <w:p w14:paraId="2DFC5C9F" w14:textId="77777777" w:rsidR="00F752B4" w:rsidRDefault="00F752B4" w:rsidP="00307B1B">
      <w:pPr>
        <w:rPr>
          <w:lang w:val="en-GB"/>
        </w:rPr>
      </w:pPr>
    </w:p>
    <w:p w14:paraId="09CCDB1B" w14:textId="77777777" w:rsidR="00F752B4" w:rsidRDefault="00F752B4" w:rsidP="00307B1B">
      <w:pPr>
        <w:rPr>
          <w:lang w:val="en-GB"/>
        </w:rPr>
      </w:pPr>
    </w:p>
    <w:p w14:paraId="436D08BC" w14:textId="436D527C" w:rsidR="00F752B4" w:rsidRDefault="00F752B4" w:rsidP="00F752B4">
      <w:pPr>
        <w:pStyle w:val="Titlu1"/>
        <w:spacing w:before="600" w:after="480"/>
        <w:jc w:val="center"/>
        <w:rPr>
          <w:rStyle w:val="Robust"/>
          <w:rFonts w:ascii="Times New Roman" w:hAnsi="Times New Roman" w:cs="Times New Roman"/>
          <w:bCs w:val="0"/>
          <w:color w:val="000000" w:themeColor="text1"/>
        </w:rPr>
      </w:pPr>
      <w:bookmarkStart w:id="14" w:name="_Toc202080080"/>
      <w:r>
        <w:rPr>
          <w:rStyle w:val="Robust"/>
          <w:rFonts w:ascii="Times New Roman" w:hAnsi="Times New Roman" w:cs="Times New Roman"/>
          <w:bCs w:val="0"/>
          <w:color w:val="000000" w:themeColor="text1"/>
        </w:rPr>
        <w:lastRenderedPageBreak/>
        <w:t>6. Proteus</w:t>
      </w:r>
      <w:bookmarkEnd w:id="14"/>
    </w:p>
    <w:p w14:paraId="2A461E78" w14:textId="1528E17A" w:rsidR="00A621C9" w:rsidRDefault="00A621C9" w:rsidP="00307B1B">
      <w:pPr>
        <w:rPr>
          <w:lang w:val="en-GB"/>
        </w:rPr>
      </w:pPr>
    </w:p>
    <w:p w14:paraId="5291D2FC" w14:textId="5FBDF51F" w:rsidR="00F752B4" w:rsidRDefault="00F752B4" w:rsidP="00307B1B">
      <w:pPr>
        <w:rPr>
          <w:lang w:val="en-GB"/>
        </w:rPr>
      </w:pPr>
      <w:r w:rsidRPr="00F752B4">
        <w:rPr>
          <w:noProof/>
        </w:rPr>
        <w:drawing>
          <wp:inline distT="0" distB="0" distL="0" distR="0" wp14:anchorId="157193BC" wp14:editId="72F79553">
            <wp:extent cx="6251944" cy="3891517"/>
            <wp:effectExtent l="0" t="0" r="0" b="0"/>
            <wp:docPr id="846548447" name="Imagine 846548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66798" cy="390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7843" w14:textId="77777777" w:rsidR="00E215B6" w:rsidRDefault="00E215B6" w:rsidP="00307B1B">
      <w:pPr>
        <w:rPr>
          <w:lang w:val="en-GB"/>
        </w:rPr>
      </w:pPr>
    </w:p>
    <w:p w14:paraId="014A8639" w14:textId="77777777" w:rsidR="00E215B6" w:rsidRDefault="00E215B6" w:rsidP="00307B1B">
      <w:pPr>
        <w:rPr>
          <w:lang w:val="en-GB"/>
        </w:rPr>
      </w:pPr>
    </w:p>
    <w:p w14:paraId="1C2E5037" w14:textId="55912901" w:rsidR="00E215B6" w:rsidRDefault="00E215B6" w:rsidP="00307B1B">
      <w:pPr>
        <w:rPr>
          <w:lang w:val="en-GB"/>
        </w:rPr>
      </w:pPr>
    </w:p>
    <w:p w14:paraId="6C8446D2" w14:textId="77777777" w:rsidR="00547AF7" w:rsidRDefault="00547AF7" w:rsidP="00307B1B">
      <w:pPr>
        <w:rPr>
          <w:lang w:val="en-GB"/>
        </w:rPr>
      </w:pPr>
    </w:p>
    <w:p w14:paraId="299DCFA4" w14:textId="77777777" w:rsidR="00547AF7" w:rsidRDefault="00547AF7" w:rsidP="00307B1B">
      <w:pPr>
        <w:rPr>
          <w:lang w:val="en-GB"/>
        </w:rPr>
      </w:pPr>
    </w:p>
    <w:p w14:paraId="2633890B" w14:textId="77777777" w:rsidR="00547AF7" w:rsidRDefault="00547AF7" w:rsidP="00307B1B">
      <w:pPr>
        <w:rPr>
          <w:lang w:val="en-GB"/>
        </w:rPr>
      </w:pPr>
    </w:p>
    <w:p w14:paraId="221D22E5" w14:textId="77777777" w:rsidR="00547AF7" w:rsidRDefault="00547AF7" w:rsidP="00307B1B">
      <w:pPr>
        <w:rPr>
          <w:lang w:val="en-GB"/>
        </w:rPr>
      </w:pPr>
    </w:p>
    <w:p w14:paraId="52D071FF" w14:textId="77777777" w:rsidR="00547AF7" w:rsidRDefault="00547AF7" w:rsidP="00307B1B">
      <w:pPr>
        <w:rPr>
          <w:lang w:val="en-GB"/>
        </w:rPr>
      </w:pPr>
    </w:p>
    <w:p w14:paraId="21B2366E" w14:textId="77777777" w:rsidR="00547AF7" w:rsidRDefault="00547AF7" w:rsidP="00307B1B">
      <w:pPr>
        <w:rPr>
          <w:lang w:val="en-GB"/>
        </w:rPr>
      </w:pPr>
    </w:p>
    <w:p w14:paraId="4CDED7ED" w14:textId="77777777" w:rsidR="00547AF7" w:rsidRDefault="00547AF7" w:rsidP="00307B1B">
      <w:pPr>
        <w:rPr>
          <w:lang w:val="en-GB"/>
        </w:rPr>
      </w:pPr>
    </w:p>
    <w:p w14:paraId="1C0E8142" w14:textId="77777777" w:rsidR="00547AF7" w:rsidRDefault="00547AF7" w:rsidP="00307B1B">
      <w:pPr>
        <w:rPr>
          <w:lang w:val="en-GB"/>
        </w:rPr>
      </w:pPr>
    </w:p>
    <w:p w14:paraId="73817280" w14:textId="77777777" w:rsidR="00547AF7" w:rsidRDefault="00547AF7" w:rsidP="00307B1B">
      <w:pPr>
        <w:rPr>
          <w:lang w:val="en-GB"/>
        </w:rPr>
      </w:pPr>
    </w:p>
    <w:p w14:paraId="48129B2D" w14:textId="77777777" w:rsidR="00547AF7" w:rsidRDefault="00547AF7" w:rsidP="00307B1B">
      <w:pPr>
        <w:rPr>
          <w:lang w:val="en-GB"/>
        </w:rPr>
      </w:pPr>
    </w:p>
    <w:p w14:paraId="0CD7DECC" w14:textId="77777777" w:rsidR="00547AF7" w:rsidRDefault="00547AF7" w:rsidP="00307B1B">
      <w:pPr>
        <w:rPr>
          <w:lang w:val="en-GB"/>
        </w:rPr>
      </w:pPr>
    </w:p>
    <w:p w14:paraId="508AFC98" w14:textId="77777777" w:rsidR="00547AF7" w:rsidRDefault="00547AF7" w:rsidP="00307B1B">
      <w:pPr>
        <w:rPr>
          <w:lang w:val="en-GB"/>
        </w:rPr>
      </w:pPr>
    </w:p>
    <w:p w14:paraId="7F092DCE" w14:textId="77777777" w:rsidR="00547AF7" w:rsidRDefault="00547AF7" w:rsidP="00307B1B">
      <w:pPr>
        <w:rPr>
          <w:lang w:val="en-GB"/>
        </w:rPr>
      </w:pPr>
    </w:p>
    <w:p w14:paraId="1E2F28D5" w14:textId="77777777" w:rsidR="00547AF7" w:rsidRDefault="00547AF7" w:rsidP="00307B1B">
      <w:pPr>
        <w:rPr>
          <w:lang w:val="en-GB"/>
        </w:rPr>
      </w:pPr>
    </w:p>
    <w:p w14:paraId="123E2390" w14:textId="77777777" w:rsidR="00547AF7" w:rsidRDefault="00547AF7" w:rsidP="00307B1B">
      <w:pPr>
        <w:rPr>
          <w:lang w:val="en-GB"/>
        </w:rPr>
      </w:pPr>
    </w:p>
    <w:p w14:paraId="74E6F6EB" w14:textId="77777777" w:rsidR="00547AF7" w:rsidRDefault="00547AF7" w:rsidP="00307B1B">
      <w:pPr>
        <w:rPr>
          <w:lang w:val="en-GB"/>
        </w:rPr>
      </w:pPr>
    </w:p>
    <w:p w14:paraId="5B9B8AA2" w14:textId="77777777" w:rsidR="00547AF7" w:rsidRDefault="00547AF7" w:rsidP="00307B1B">
      <w:pPr>
        <w:rPr>
          <w:lang w:val="en-GB"/>
        </w:rPr>
      </w:pPr>
    </w:p>
    <w:p w14:paraId="79224D07" w14:textId="77777777" w:rsidR="00547AF7" w:rsidRDefault="00547AF7" w:rsidP="00307B1B">
      <w:pPr>
        <w:rPr>
          <w:lang w:val="en-GB"/>
        </w:rPr>
      </w:pPr>
    </w:p>
    <w:p w14:paraId="33F20020" w14:textId="77777777" w:rsidR="00547AF7" w:rsidRDefault="00547AF7" w:rsidP="00307B1B">
      <w:pPr>
        <w:rPr>
          <w:lang w:val="en-GB"/>
        </w:rPr>
      </w:pPr>
    </w:p>
    <w:p w14:paraId="65FBABC2" w14:textId="77777777" w:rsidR="00547AF7" w:rsidRDefault="00547AF7" w:rsidP="00307B1B">
      <w:pPr>
        <w:rPr>
          <w:lang w:val="en-GB"/>
        </w:rPr>
      </w:pPr>
    </w:p>
    <w:p w14:paraId="777BBFF5" w14:textId="77777777" w:rsidR="00547AF7" w:rsidRDefault="00547AF7" w:rsidP="00307B1B">
      <w:pPr>
        <w:rPr>
          <w:lang w:val="en-GB"/>
        </w:rPr>
      </w:pPr>
    </w:p>
    <w:p w14:paraId="07B9F4C4" w14:textId="2991E14B" w:rsidR="00547AF7" w:rsidRDefault="00547AF7" w:rsidP="00547AF7">
      <w:pPr>
        <w:pStyle w:val="Titlu1"/>
        <w:spacing w:before="600" w:after="480"/>
        <w:jc w:val="center"/>
        <w:rPr>
          <w:rStyle w:val="Robust"/>
          <w:rFonts w:ascii="Times New Roman" w:hAnsi="Times New Roman" w:cs="Times New Roman"/>
          <w:bCs w:val="0"/>
          <w:color w:val="000000" w:themeColor="text1"/>
        </w:rPr>
      </w:pPr>
      <w:r>
        <w:rPr>
          <w:rStyle w:val="Robust"/>
          <w:rFonts w:ascii="Times New Roman" w:hAnsi="Times New Roman" w:cs="Times New Roman"/>
          <w:bCs w:val="0"/>
          <w:color w:val="000000" w:themeColor="text1"/>
        </w:rPr>
        <w:lastRenderedPageBreak/>
        <w:t>7. Afișare în grade Celsius</w:t>
      </w:r>
    </w:p>
    <w:p w14:paraId="3AC13A89" w14:textId="77777777" w:rsidR="00FD11E1" w:rsidRDefault="00FD11E1" w:rsidP="00FD11E1"/>
    <w:p w14:paraId="21EF7110" w14:textId="79D13DBD" w:rsidR="00FD11E1" w:rsidRPr="00FD11E1" w:rsidRDefault="00FD11E1" w:rsidP="00FD11E1">
      <w:r>
        <w:t xml:space="preserve">Din </w:t>
      </w:r>
      <w:proofErr w:type="spellStart"/>
      <w:r>
        <w:t>Datasheet</w:t>
      </w:r>
      <w:proofErr w:type="spellEnd"/>
      <w:r>
        <w:t xml:space="preserve"> </w:t>
      </w:r>
    </w:p>
    <w:p w14:paraId="418F9DE2" w14:textId="77777777" w:rsidR="00FD11E1" w:rsidRDefault="00FD11E1" w:rsidP="00FD11E1"/>
    <w:p w14:paraId="3DA8C9B5" w14:textId="5BFC682D" w:rsidR="00FD11E1" w:rsidRDefault="00FD11E1" w:rsidP="00FD11E1">
      <w:r w:rsidRPr="00FD11E1">
        <w:rPr>
          <w:noProof/>
        </w:rPr>
        <w:drawing>
          <wp:inline distT="0" distB="0" distL="0" distR="0" wp14:anchorId="7D357A55" wp14:editId="07A315FA">
            <wp:extent cx="5972810" cy="746760"/>
            <wp:effectExtent l="0" t="0" r="8890" b="0"/>
            <wp:docPr id="10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DE7B" w14:textId="6BABD96E" w:rsidR="00FD11E1" w:rsidRPr="00FD11E1" w:rsidRDefault="00FD11E1" w:rsidP="00FD11E1"/>
    <w:p w14:paraId="659AABD3" w14:textId="13017E8A" w:rsidR="001B2D54" w:rsidRDefault="001B2D54" w:rsidP="001B2D54">
      <w:r>
        <w:t xml:space="preserve">Rezoluția senzorului DS1626 este configurată de către utilizator la 9, 10, 11 sau 12 biți, prin intermediul </w:t>
      </w:r>
      <w:proofErr w:type="spellStart"/>
      <w:r>
        <w:t>bitilor</w:t>
      </w:r>
      <w:proofErr w:type="spellEnd"/>
      <w:r>
        <w:t xml:space="preserve"> R1 și R0 din registrul de configurare. Fiecare rezoluție corespunde unui pas de măsurare diferit:</w:t>
      </w:r>
    </w:p>
    <w:p w14:paraId="79BEB7B5" w14:textId="77777777" w:rsidR="001B2D54" w:rsidRDefault="001B2D54" w:rsidP="001B2D54"/>
    <w:p w14:paraId="249A96D6" w14:textId="77777777" w:rsidR="001B2D54" w:rsidRDefault="001B2D54" w:rsidP="001B2D54">
      <w:pPr>
        <w:pStyle w:val="Listparagraf"/>
        <w:numPr>
          <w:ilvl w:val="0"/>
          <w:numId w:val="50"/>
        </w:numPr>
      </w:pPr>
      <w:r>
        <w:t>0.5 °C pentru 9 biți</w:t>
      </w:r>
    </w:p>
    <w:p w14:paraId="599961CA" w14:textId="77777777" w:rsidR="001B2D54" w:rsidRDefault="001B2D54" w:rsidP="001B2D54"/>
    <w:p w14:paraId="6C495840" w14:textId="77777777" w:rsidR="001B2D54" w:rsidRDefault="001B2D54" w:rsidP="001B2D54">
      <w:pPr>
        <w:pStyle w:val="Listparagraf"/>
        <w:numPr>
          <w:ilvl w:val="0"/>
          <w:numId w:val="50"/>
        </w:numPr>
      </w:pPr>
      <w:r>
        <w:t>0.25 °C pentru 10 biți</w:t>
      </w:r>
    </w:p>
    <w:p w14:paraId="54CB6F3B" w14:textId="77777777" w:rsidR="001B2D54" w:rsidRDefault="001B2D54" w:rsidP="001B2D54"/>
    <w:p w14:paraId="1B771E80" w14:textId="77777777" w:rsidR="001B2D54" w:rsidRDefault="001B2D54" w:rsidP="001B2D54">
      <w:pPr>
        <w:pStyle w:val="Listparagraf"/>
        <w:numPr>
          <w:ilvl w:val="0"/>
          <w:numId w:val="50"/>
        </w:numPr>
      </w:pPr>
      <w:r>
        <w:t>0.125 °C pentru 11 biți</w:t>
      </w:r>
    </w:p>
    <w:p w14:paraId="43D9D5D6" w14:textId="77777777" w:rsidR="001B2D54" w:rsidRDefault="001B2D54" w:rsidP="001B2D54"/>
    <w:p w14:paraId="5C7CD0F0" w14:textId="51A63A77" w:rsidR="00547AF7" w:rsidRDefault="001B2D54" w:rsidP="001B2D54">
      <w:pPr>
        <w:pStyle w:val="Listparagraf"/>
        <w:numPr>
          <w:ilvl w:val="0"/>
          <w:numId w:val="50"/>
        </w:numPr>
      </w:pPr>
      <w:r>
        <w:t>0.0625 °C pentru 12 biți.</w:t>
      </w:r>
    </w:p>
    <w:p w14:paraId="2C3C52B9" w14:textId="3B60303A" w:rsidR="0097743B" w:rsidRDefault="0097743B" w:rsidP="0097743B">
      <w:r>
        <w:t>Rezoluția (R1 și R0) este stocată în registrul de</w:t>
      </w:r>
      <w:r w:rsidR="00FD11E1">
        <w:t xml:space="preserve"> configurare (</w:t>
      </w:r>
      <w:proofErr w:type="spellStart"/>
      <w:r w:rsidR="00FD11E1">
        <w:t>Config</w:t>
      </w:r>
      <w:proofErr w:type="spellEnd"/>
      <w:r w:rsidR="00FD11E1">
        <w:t xml:space="preserve"> </w:t>
      </w:r>
      <w:proofErr w:type="spellStart"/>
      <w:r w:rsidR="00FD11E1">
        <w:t>Register</w:t>
      </w:r>
      <w:proofErr w:type="spellEnd"/>
      <w:r w:rsidR="00FD11E1">
        <w:t>).</w:t>
      </w:r>
    </w:p>
    <w:p w14:paraId="3B686719" w14:textId="213E44C6" w:rsidR="00547AF7" w:rsidRDefault="0097743B" w:rsidP="0097743B">
      <w:r>
        <w:t>Implicit, din fabrică, DS1626 vine setat pe R1 = 1, R0 = 1, adică rezoluție de 12 biți = 0.0625 °C.</w:t>
      </w:r>
    </w:p>
    <w:p w14:paraId="3D936FC6" w14:textId="77777777" w:rsidR="005C4315" w:rsidRDefault="005C4315" w:rsidP="0097743B"/>
    <w:p w14:paraId="6257BC10" w14:textId="5AD69AA3" w:rsidR="001B2D54" w:rsidRDefault="005C4315" w:rsidP="001B2D54">
      <w:r>
        <w:t>Codul pentru valoarea rezoluției implicită de 12 biți</w:t>
      </w:r>
      <w:r w:rsidR="001B2D54">
        <w:t xml:space="preserve"> </w:t>
      </w:r>
      <w:r>
        <w:t xml:space="preserve">= </w:t>
      </w:r>
      <w:r w:rsidR="001B2D54">
        <w:t>0.0625 °C.</w:t>
      </w:r>
    </w:p>
    <w:p w14:paraId="5C33DA91" w14:textId="714E4730" w:rsidR="005C4315" w:rsidRDefault="005C4315" w:rsidP="0097743B"/>
    <w:p w14:paraId="71089523" w14:textId="77777777" w:rsidR="005C4315" w:rsidRDefault="005C4315" w:rsidP="0097743B"/>
    <w:p w14:paraId="630DF6CB" w14:textId="7D5A9302" w:rsidR="005C4315" w:rsidRDefault="005C4315" w:rsidP="0097743B">
      <w:r w:rsidRPr="005C4315">
        <w:rPr>
          <w:noProof/>
        </w:rPr>
        <w:drawing>
          <wp:inline distT="0" distB="0" distL="0" distR="0" wp14:anchorId="16C6B056" wp14:editId="5F67896A">
            <wp:extent cx="5972810" cy="3686175"/>
            <wp:effectExtent l="0" t="0" r="8890" b="9525"/>
            <wp:docPr id="13" name="I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8DDD" w14:textId="12791DA4" w:rsidR="005C4315" w:rsidRDefault="005C4315" w:rsidP="0097743B">
      <w:r w:rsidRPr="005C4315">
        <w:rPr>
          <w:noProof/>
        </w:rPr>
        <w:lastRenderedPageBreak/>
        <w:drawing>
          <wp:inline distT="0" distB="0" distL="0" distR="0" wp14:anchorId="4B72CF87" wp14:editId="0E905BAB">
            <wp:extent cx="5972810" cy="4495800"/>
            <wp:effectExtent l="0" t="0" r="8890" b="0"/>
            <wp:docPr id="16" name="I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58A1" w14:textId="42207B89" w:rsidR="005C4315" w:rsidRDefault="005C4315" w:rsidP="0097743B">
      <w:r w:rsidRPr="005C4315">
        <w:rPr>
          <w:noProof/>
        </w:rPr>
        <w:drawing>
          <wp:inline distT="0" distB="0" distL="0" distR="0" wp14:anchorId="73301627" wp14:editId="16CEB8C7">
            <wp:extent cx="5972810" cy="4602480"/>
            <wp:effectExtent l="0" t="0" r="8890" b="7620"/>
            <wp:docPr id="17" name="I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5F45" w14:textId="3BB5EBC5" w:rsidR="005C4315" w:rsidRDefault="005C4315" w:rsidP="0097743B">
      <w:r w:rsidRPr="005C4315">
        <w:rPr>
          <w:noProof/>
        </w:rPr>
        <w:lastRenderedPageBreak/>
        <w:drawing>
          <wp:inline distT="0" distB="0" distL="0" distR="0" wp14:anchorId="4D22BD0E" wp14:editId="48BBAFC8">
            <wp:extent cx="5306165" cy="5144218"/>
            <wp:effectExtent l="0" t="0" r="8890" b="0"/>
            <wp:docPr id="18" name="I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6E13" w14:textId="77777777" w:rsidR="00FD11E1" w:rsidRDefault="00FD11E1" w:rsidP="0097743B"/>
    <w:p w14:paraId="7426EE78" w14:textId="77777777" w:rsidR="001B2D54" w:rsidRDefault="001B2D54" w:rsidP="0097743B"/>
    <w:p w14:paraId="3B9DB6D4" w14:textId="71FE1F47" w:rsidR="00FD11E1" w:rsidRDefault="001B2D54" w:rsidP="0097743B">
      <w:r>
        <w:t xml:space="preserve">Pentru aflarea rezoluției trebuie </w:t>
      </w:r>
      <w:proofErr w:type="spellStart"/>
      <w:r>
        <w:t>adaugată</w:t>
      </w:r>
      <w:proofErr w:type="spellEnd"/>
      <w:r w:rsidR="00FD11E1" w:rsidRPr="00FD11E1">
        <w:t xml:space="preserve"> o citire a registrului de configu</w:t>
      </w:r>
      <w:r>
        <w:t>rare din senzor cu comanda 0xAC.</w:t>
      </w:r>
    </w:p>
    <w:p w14:paraId="444A507A" w14:textId="0938191A" w:rsidR="001B2D54" w:rsidRDefault="001B2D54" w:rsidP="0097743B">
      <w:r>
        <w:t xml:space="preserve">Codul pentru citirea rezoluției și afișarea </w:t>
      </w:r>
      <w:proofErr w:type="spellStart"/>
      <w:r>
        <w:t>teperaturii</w:t>
      </w:r>
      <w:proofErr w:type="spellEnd"/>
      <w:r>
        <w:t xml:space="preserve"> în grade Celsius:</w:t>
      </w:r>
    </w:p>
    <w:p w14:paraId="14187473" w14:textId="77777777" w:rsidR="001B2D54" w:rsidRDefault="001B2D54" w:rsidP="0097743B"/>
    <w:p w14:paraId="4827AC33" w14:textId="0774BCB0" w:rsidR="001B2D54" w:rsidRDefault="001B2D54" w:rsidP="0097743B">
      <w:r w:rsidRPr="001B2D54">
        <w:rPr>
          <w:noProof/>
        </w:rPr>
        <w:lastRenderedPageBreak/>
        <w:drawing>
          <wp:inline distT="0" distB="0" distL="0" distR="0" wp14:anchorId="2477603D" wp14:editId="2BAB4571">
            <wp:extent cx="5972151" cy="4061637"/>
            <wp:effectExtent l="0" t="0" r="0" b="0"/>
            <wp:docPr id="19" name="I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6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45E7" w14:textId="3D4FDE62" w:rsidR="001B2D54" w:rsidRDefault="001B2D54" w:rsidP="0097743B">
      <w:r w:rsidRPr="001B2D54">
        <w:rPr>
          <w:noProof/>
        </w:rPr>
        <w:drawing>
          <wp:inline distT="0" distB="0" distL="0" distR="0" wp14:anchorId="3C131A29" wp14:editId="48459428">
            <wp:extent cx="5969962" cy="4699591"/>
            <wp:effectExtent l="0" t="0" r="0" b="6350"/>
            <wp:docPr id="20" name="I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0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E2E7" w14:textId="77777777" w:rsidR="00466628" w:rsidRDefault="00466628" w:rsidP="0097743B"/>
    <w:p w14:paraId="6CFBAB15" w14:textId="77777777" w:rsidR="00466628" w:rsidRDefault="00466628" w:rsidP="0097743B"/>
    <w:p w14:paraId="169E88ED" w14:textId="77777777" w:rsidR="00466628" w:rsidRDefault="00466628" w:rsidP="0097743B"/>
    <w:p w14:paraId="6493CB94" w14:textId="1DD3B96F" w:rsidR="001B2D54" w:rsidRDefault="001B2D54" w:rsidP="0097743B">
      <w:r w:rsidRPr="001B2D54">
        <w:rPr>
          <w:noProof/>
        </w:rPr>
        <w:lastRenderedPageBreak/>
        <w:drawing>
          <wp:inline distT="0" distB="0" distL="0" distR="0" wp14:anchorId="5E7D8A33" wp14:editId="112BAD2F">
            <wp:extent cx="5972810" cy="4828540"/>
            <wp:effectExtent l="0" t="0" r="8890" b="0"/>
            <wp:docPr id="25" name="I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91B4" w14:textId="03FF07E0" w:rsidR="001B2D54" w:rsidRDefault="001B2D54" w:rsidP="0097743B">
      <w:r w:rsidRPr="001B2D54">
        <w:rPr>
          <w:noProof/>
        </w:rPr>
        <w:lastRenderedPageBreak/>
        <w:drawing>
          <wp:inline distT="0" distB="0" distL="0" distR="0" wp14:anchorId="69DDBF84" wp14:editId="7B090C0F">
            <wp:extent cx="5972810" cy="4846955"/>
            <wp:effectExtent l="0" t="0" r="8890" b="0"/>
            <wp:docPr id="28" name="I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84E0" w14:textId="64BF8714" w:rsidR="001B2D54" w:rsidRPr="00547AF7" w:rsidRDefault="001B2D54" w:rsidP="0097743B">
      <w:r w:rsidRPr="001B2D54">
        <w:rPr>
          <w:noProof/>
        </w:rPr>
        <w:drawing>
          <wp:inline distT="0" distB="0" distL="0" distR="0" wp14:anchorId="22ADFC62" wp14:editId="07B80795">
            <wp:extent cx="5792008" cy="2229161"/>
            <wp:effectExtent l="0" t="0" r="0" b="0"/>
            <wp:docPr id="29" name="I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07D9" w14:textId="77777777" w:rsidR="00547AF7" w:rsidRPr="00466628" w:rsidRDefault="00547AF7" w:rsidP="00307B1B"/>
    <w:sectPr w:rsidR="00547AF7" w:rsidRPr="00466628" w:rsidSect="00032A18">
      <w:footerReference w:type="default" r:id="rId69"/>
      <w:headerReference w:type="first" r:id="rId70"/>
      <w:footerReference w:type="first" r:id="rId71"/>
      <w:pgSz w:w="11907" w:h="16839" w:code="9"/>
      <w:pgMar w:top="1134" w:right="1247" w:bottom="1134" w:left="1247" w:header="629" w:footer="45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E2E7A9" w14:textId="77777777" w:rsidR="001263E9" w:rsidRDefault="001263E9" w:rsidP="00B30889">
      <w:r>
        <w:separator/>
      </w:r>
    </w:p>
  </w:endnote>
  <w:endnote w:type="continuationSeparator" w:id="0">
    <w:p w14:paraId="36CFCAE3" w14:textId="77777777" w:rsidR="001263E9" w:rsidRDefault="001263E9" w:rsidP="00B30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009177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8499DE" w14:textId="7B90EE4E" w:rsidR="001263E9" w:rsidRDefault="001263E9">
        <w:pPr>
          <w:pStyle w:val="Subsol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1F9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20E2B4" w14:textId="77777777" w:rsidR="001263E9" w:rsidRDefault="001263E9">
    <w:pPr>
      <w:pStyle w:val="Subsol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515209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50D875" w14:textId="55223518" w:rsidR="001263E9" w:rsidRDefault="001263E9">
        <w:pPr>
          <w:pStyle w:val="Subsol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1F9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0CC1389" w14:textId="6CA74D64" w:rsidR="001263E9" w:rsidRDefault="001263E9" w:rsidP="00AE6F80">
    <w:pPr>
      <w:pStyle w:val="Subsol"/>
      <w:jc w:val="center"/>
      <w:rPr>
        <w:rFonts w:ascii="Arial" w:hAnsi="Arial" w:cs="Arial"/>
        <w:color w:val="7F7F7F"/>
        <w:sz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E12E14" w14:textId="77777777" w:rsidR="001263E9" w:rsidRDefault="001263E9" w:rsidP="00B30889">
      <w:r>
        <w:separator/>
      </w:r>
    </w:p>
  </w:footnote>
  <w:footnote w:type="continuationSeparator" w:id="0">
    <w:p w14:paraId="72A61B24" w14:textId="77777777" w:rsidR="001263E9" w:rsidRDefault="001263E9" w:rsidP="00B308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73DE41" w14:textId="77777777" w:rsidR="001263E9" w:rsidRDefault="001263E9" w:rsidP="00D109D9">
    <w:pPr>
      <w:pStyle w:val="Antet"/>
      <w:ind w:left="-284"/>
      <w:jc w:val="center"/>
    </w:pPr>
    <w:r>
      <w:rPr>
        <w:noProof/>
      </w:rPr>
      <w:drawing>
        <wp:inline distT="0" distB="0" distL="0" distR="0" wp14:anchorId="4C6F30B6" wp14:editId="60AC98DF">
          <wp:extent cx="6503035" cy="566420"/>
          <wp:effectExtent l="19050" t="0" r="0" b="0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03035" cy="5664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22472"/>
    <w:multiLevelType w:val="hybridMultilevel"/>
    <w:tmpl w:val="A7DE8A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7D6733"/>
    <w:multiLevelType w:val="multilevel"/>
    <w:tmpl w:val="CD1665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62050E"/>
    <w:multiLevelType w:val="hybridMultilevel"/>
    <w:tmpl w:val="1F1E4D10"/>
    <w:lvl w:ilvl="0" w:tplc="E1BED06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841EEE"/>
    <w:multiLevelType w:val="hybridMultilevel"/>
    <w:tmpl w:val="A93CE3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B24463"/>
    <w:multiLevelType w:val="hybridMultilevel"/>
    <w:tmpl w:val="B812103E"/>
    <w:lvl w:ilvl="0" w:tplc="E1BED06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EC55C8"/>
    <w:multiLevelType w:val="hybridMultilevel"/>
    <w:tmpl w:val="A93CE3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352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D63EA1"/>
    <w:multiLevelType w:val="hybridMultilevel"/>
    <w:tmpl w:val="D32865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0A74FB"/>
    <w:multiLevelType w:val="hybridMultilevel"/>
    <w:tmpl w:val="A002E454"/>
    <w:lvl w:ilvl="0" w:tplc="040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09000B">
      <w:start w:val="1"/>
      <w:numFmt w:val="bullet"/>
      <w:lvlText w:val="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</w:rPr>
    </w:lvl>
    <w:lvl w:ilvl="2" w:tplc="B7DE685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 w:tplc="97E81ECA">
      <w:start w:val="3"/>
      <w:numFmt w:val="lowerRoman"/>
      <w:lvlText w:val="%4."/>
      <w:lvlJc w:val="left"/>
      <w:pPr>
        <w:tabs>
          <w:tab w:val="num" w:pos="324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862279F"/>
    <w:multiLevelType w:val="multilevel"/>
    <w:tmpl w:val="5C8863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1440"/>
      </w:pPr>
      <w:rPr>
        <w:rFonts w:hint="default"/>
      </w:rPr>
    </w:lvl>
  </w:abstractNum>
  <w:abstractNum w:abstractNumId="9">
    <w:nsid w:val="1AA977FB"/>
    <w:multiLevelType w:val="hybridMultilevel"/>
    <w:tmpl w:val="A93CE3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352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CD61DD"/>
    <w:multiLevelType w:val="hybridMultilevel"/>
    <w:tmpl w:val="15AE32D2"/>
    <w:lvl w:ilvl="0" w:tplc="0409000B">
      <w:start w:val="1"/>
      <w:numFmt w:val="bullet"/>
      <w:lvlText w:val=""/>
      <w:lvlJc w:val="left"/>
      <w:pPr>
        <w:tabs>
          <w:tab w:val="num" w:pos="786"/>
        </w:tabs>
        <w:ind w:left="786" w:hanging="360"/>
      </w:pPr>
      <w:rPr>
        <w:rFonts w:ascii="Wingdings" w:hAnsi="Wingdings" w:hint="default"/>
      </w:rPr>
    </w:lvl>
    <w:lvl w:ilvl="1" w:tplc="6366B70E">
      <w:start w:val="6"/>
      <w:numFmt w:val="decimal"/>
      <w:lvlText w:val="%2."/>
      <w:lvlJc w:val="left"/>
      <w:pPr>
        <w:tabs>
          <w:tab w:val="num" w:pos="76"/>
        </w:tabs>
        <w:ind w:left="76" w:hanging="360"/>
      </w:pPr>
      <w:rPr>
        <w:rFonts w:hint="default"/>
      </w:rPr>
    </w:lvl>
    <w:lvl w:ilvl="2" w:tplc="0409000B">
      <w:start w:val="1"/>
      <w:numFmt w:val="bullet"/>
      <w:lvlText w:val=""/>
      <w:lvlJc w:val="left"/>
      <w:pPr>
        <w:tabs>
          <w:tab w:val="num" w:pos="796"/>
        </w:tabs>
        <w:ind w:left="796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1516"/>
        </w:tabs>
        <w:ind w:left="1516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2236"/>
        </w:tabs>
        <w:ind w:left="2236" w:hanging="360"/>
      </w:pPr>
      <w:rPr>
        <w:rFonts w:ascii="Courier New" w:hAnsi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3676"/>
        </w:tabs>
        <w:ind w:left="3676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4396"/>
        </w:tabs>
        <w:ind w:left="4396" w:hanging="360"/>
      </w:pPr>
      <w:rPr>
        <w:rFonts w:ascii="Courier New" w:hAnsi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</w:rPr>
    </w:lvl>
  </w:abstractNum>
  <w:abstractNum w:abstractNumId="11">
    <w:nsid w:val="1FAE00BD"/>
    <w:multiLevelType w:val="hybridMultilevel"/>
    <w:tmpl w:val="0DB4F8DA"/>
    <w:lvl w:ilvl="0" w:tplc="0418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20411ADA"/>
    <w:multiLevelType w:val="hybridMultilevel"/>
    <w:tmpl w:val="A93CE3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777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18A6B40"/>
    <w:multiLevelType w:val="multilevel"/>
    <w:tmpl w:val="C0E49B5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4">
    <w:nsid w:val="264F5A32"/>
    <w:multiLevelType w:val="multilevel"/>
    <w:tmpl w:val="F02A070E"/>
    <w:lvl w:ilvl="0">
      <w:start w:val="1"/>
      <w:numFmt w:val="decimal"/>
      <w:lvlText w:val="Cap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nsid w:val="2AB81674"/>
    <w:multiLevelType w:val="multilevel"/>
    <w:tmpl w:val="0628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01392D"/>
    <w:multiLevelType w:val="hybridMultilevel"/>
    <w:tmpl w:val="870C4046"/>
    <w:lvl w:ilvl="0" w:tplc="0418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8606FE4"/>
    <w:multiLevelType w:val="hybridMultilevel"/>
    <w:tmpl w:val="A93CE3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352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1286479"/>
    <w:multiLevelType w:val="multilevel"/>
    <w:tmpl w:val="8002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1730F3"/>
    <w:multiLevelType w:val="hybridMultilevel"/>
    <w:tmpl w:val="296676A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53F4C71"/>
    <w:multiLevelType w:val="multilevel"/>
    <w:tmpl w:val="7A80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6B01218"/>
    <w:multiLevelType w:val="hybridMultilevel"/>
    <w:tmpl w:val="A93CE3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352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9DD5A2B"/>
    <w:multiLevelType w:val="hybridMultilevel"/>
    <w:tmpl w:val="A93CE3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352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A695B4E"/>
    <w:multiLevelType w:val="hybridMultilevel"/>
    <w:tmpl w:val="FB5A50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BA70924"/>
    <w:multiLevelType w:val="hybridMultilevel"/>
    <w:tmpl w:val="A93CE3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352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DD941E7"/>
    <w:multiLevelType w:val="hybridMultilevel"/>
    <w:tmpl w:val="A93CE3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352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E6C43A0"/>
    <w:multiLevelType w:val="hybridMultilevel"/>
    <w:tmpl w:val="1326ECF4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089611F"/>
    <w:multiLevelType w:val="multilevel"/>
    <w:tmpl w:val="ADA630F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">
    <w:nsid w:val="548A092D"/>
    <w:multiLevelType w:val="hybridMultilevel"/>
    <w:tmpl w:val="B04E3398"/>
    <w:lvl w:ilvl="0" w:tplc="8C2AC726">
      <w:numFmt w:val="bullet"/>
      <w:lvlText w:val=""/>
      <w:lvlJc w:val="left"/>
      <w:pPr>
        <w:ind w:left="4896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656" w:hanging="360"/>
      </w:pPr>
      <w:rPr>
        <w:rFonts w:ascii="Wingdings" w:hAnsi="Wingdings" w:hint="default"/>
      </w:rPr>
    </w:lvl>
  </w:abstractNum>
  <w:abstractNum w:abstractNumId="29">
    <w:nsid w:val="55F96FA5"/>
    <w:multiLevelType w:val="multilevel"/>
    <w:tmpl w:val="BA3C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75F1A37"/>
    <w:multiLevelType w:val="hybridMultilevel"/>
    <w:tmpl w:val="A93CE3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352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78F53A6"/>
    <w:multiLevelType w:val="hybridMultilevel"/>
    <w:tmpl w:val="94CCEBB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7C57376"/>
    <w:multiLevelType w:val="hybridMultilevel"/>
    <w:tmpl w:val="92401A60"/>
    <w:lvl w:ilvl="0" w:tplc="CF6A8AEC">
      <w:start w:val="6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auto"/>
        <w:sz w:val="24"/>
      </w:rPr>
    </w:lvl>
    <w:lvl w:ilvl="1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color w:val="auto"/>
        <w:sz w:val="24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3">
    <w:nsid w:val="605867C7"/>
    <w:multiLevelType w:val="hybridMultilevel"/>
    <w:tmpl w:val="A93CE3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352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B7C4E30"/>
    <w:multiLevelType w:val="multilevel"/>
    <w:tmpl w:val="BCA6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DDD0E57"/>
    <w:multiLevelType w:val="hybridMultilevel"/>
    <w:tmpl w:val="A93CE3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352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F101475"/>
    <w:multiLevelType w:val="hybridMultilevel"/>
    <w:tmpl w:val="A93CE3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352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F706D2B"/>
    <w:multiLevelType w:val="hybridMultilevel"/>
    <w:tmpl w:val="D75691C0"/>
    <w:lvl w:ilvl="0" w:tplc="041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6FCF30A8"/>
    <w:multiLevelType w:val="hybridMultilevel"/>
    <w:tmpl w:val="A93CE3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352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23A7293"/>
    <w:multiLevelType w:val="hybridMultilevel"/>
    <w:tmpl w:val="8F0A1D7E"/>
    <w:lvl w:ilvl="0" w:tplc="AB3C9C9C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  <w:i w:val="0"/>
      </w:rPr>
    </w:lvl>
    <w:lvl w:ilvl="1" w:tplc="04090001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2" w:tplc="B7DE685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 w:tplc="97E81ECA">
      <w:start w:val="3"/>
      <w:numFmt w:val="lowerRoman"/>
      <w:lvlText w:val="%4."/>
      <w:lvlJc w:val="left"/>
      <w:pPr>
        <w:tabs>
          <w:tab w:val="num" w:pos="324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42C0DA1"/>
    <w:multiLevelType w:val="hybridMultilevel"/>
    <w:tmpl w:val="D3286520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1">
    <w:nsid w:val="753834D9"/>
    <w:multiLevelType w:val="hybridMultilevel"/>
    <w:tmpl w:val="A93CE3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352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57B30AB"/>
    <w:multiLevelType w:val="multilevel"/>
    <w:tmpl w:val="9D78B380"/>
    <w:lvl w:ilvl="0">
      <w:start w:val="1"/>
      <w:numFmt w:val="decimal"/>
      <w:lvlText w:val="Cap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>
    <w:nsid w:val="75C143C5"/>
    <w:multiLevelType w:val="hybridMultilevel"/>
    <w:tmpl w:val="A93CE3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352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63A72C5"/>
    <w:multiLevelType w:val="hybridMultilevel"/>
    <w:tmpl w:val="C6961E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76E0544B"/>
    <w:multiLevelType w:val="multilevel"/>
    <w:tmpl w:val="1DF0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8AF1C75"/>
    <w:multiLevelType w:val="multilevel"/>
    <w:tmpl w:val="CF7661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7">
    <w:nsid w:val="78FB053B"/>
    <w:multiLevelType w:val="multilevel"/>
    <w:tmpl w:val="8FC8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AE034A6"/>
    <w:multiLevelType w:val="hybridMultilevel"/>
    <w:tmpl w:val="A93CE3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352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BDF6A19"/>
    <w:multiLevelType w:val="multilevel"/>
    <w:tmpl w:val="0596A026"/>
    <w:lvl w:ilvl="0">
      <w:start w:val="1"/>
      <w:numFmt w:val="decimal"/>
      <w:lvlText w:val="Cap 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eastAsia="Times New Roman" w:hAnsi="Symbol" w:cs="Times New Roman" w:hint="default"/>
        <w:i/>
        <w:color w:val="80008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1"/>
  </w:num>
  <w:num w:numId="2">
    <w:abstractNumId w:val="7"/>
  </w:num>
  <w:num w:numId="3">
    <w:abstractNumId w:val="10"/>
  </w:num>
  <w:num w:numId="4">
    <w:abstractNumId w:val="32"/>
  </w:num>
  <w:num w:numId="5">
    <w:abstractNumId w:val="39"/>
  </w:num>
  <w:num w:numId="6">
    <w:abstractNumId w:val="49"/>
  </w:num>
  <w:num w:numId="7">
    <w:abstractNumId w:val="8"/>
  </w:num>
  <w:num w:numId="8">
    <w:abstractNumId w:val="46"/>
  </w:num>
  <w:num w:numId="9">
    <w:abstractNumId w:val="27"/>
  </w:num>
  <w:num w:numId="10">
    <w:abstractNumId w:val="13"/>
  </w:num>
  <w:num w:numId="11">
    <w:abstractNumId w:val="14"/>
  </w:num>
  <w:num w:numId="12">
    <w:abstractNumId w:val="42"/>
  </w:num>
  <w:num w:numId="13">
    <w:abstractNumId w:val="15"/>
  </w:num>
  <w:num w:numId="14">
    <w:abstractNumId w:val="40"/>
  </w:num>
  <w:num w:numId="15">
    <w:abstractNumId w:val="28"/>
  </w:num>
  <w:num w:numId="16">
    <w:abstractNumId w:val="23"/>
  </w:num>
  <w:num w:numId="17">
    <w:abstractNumId w:val="19"/>
  </w:num>
  <w:num w:numId="18">
    <w:abstractNumId w:val="44"/>
  </w:num>
  <w:num w:numId="19">
    <w:abstractNumId w:val="0"/>
  </w:num>
  <w:num w:numId="20">
    <w:abstractNumId w:val="6"/>
  </w:num>
  <w:num w:numId="21">
    <w:abstractNumId w:val="17"/>
  </w:num>
  <w:num w:numId="22">
    <w:abstractNumId w:val="3"/>
  </w:num>
  <w:num w:numId="23">
    <w:abstractNumId w:val="36"/>
  </w:num>
  <w:num w:numId="24">
    <w:abstractNumId w:val="22"/>
  </w:num>
  <w:num w:numId="25">
    <w:abstractNumId w:val="43"/>
  </w:num>
  <w:num w:numId="26">
    <w:abstractNumId w:val="30"/>
  </w:num>
  <w:num w:numId="27">
    <w:abstractNumId w:val="9"/>
  </w:num>
  <w:num w:numId="28">
    <w:abstractNumId w:val="41"/>
  </w:num>
  <w:num w:numId="29">
    <w:abstractNumId w:val="12"/>
  </w:num>
  <w:num w:numId="30">
    <w:abstractNumId w:val="5"/>
  </w:num>
  <w:num w:numId="31">
    <w:abstractNumId w:val="38"/>
  </w:num>
  <w:num w:numId="32">
    <w:abstractNumId w:val="33"/>
  </w:num>
  <w:num w:numId="33">
    <w:abstractNumId w:val="35"/>
  </w:num>
  <w:num w:numId="34">
    <w:abstractNumId w:val="48"/>
  </w:num>
  <w:num w:numId="35">
    <w:abstractNumId w:val="24"/>
  </w:num>
  <w:num w:numId="36">
    <w:abstractNumId w:val="25"/>
  </w:num>
  <w:num w:numId="37">
    <w:abstractNumId w:val="21"/>
  </w:num>
  <w:num w:numId="38">
    <w:abstractNumId w:val="2"/>
  </w:num>
  <w:num w:numId="39">
    <w:abstractNumId w:val="4"/>
  </w:num>
  <w:num w:numId="40">
    <w:abstractNumId w:val="34"/>
  </w:num>
  <w:num w:numId="41">
    <w:abstractNumId w:val="37"/>
  </w:num>
  <w:num w:numId="42">
    <w:abstractNumId w:val="45"/>
  </w:num>
  <w:num w:numId="43">
    <w:abstractNumId w:val="47"/>
  </w:num>
  <w:num w:numId="44">
    <w:abstractNumId w:val="11"/>
  </w:num>
  <w:num w:numId="45">
    <w:abstractNumId w:val="18"/>
  </w:num>
  <w:num w:numId="46">
    <w:abstractNumId w:val="20"/>
  </w:num>
  <w:num w:numId="47">
    <w:abstractNumId w:val="1"/>
  </w:num>
  <w:num w:numId="48">
    <w:abstractNumId w:val="29"/>
  </w:num>
  <w:num w:numId="49">
    <w:abstractNumId w:val="26"/>
  </w:num>
  <w:num w:numId="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D6A"/>
    <w:rsid w:val="0000088F"/>
    <w:rsid w:val="00001181"/>
    <w:rsid w:val="00004EAC"/>
    <w:rsid w:val="00006ADA"/>
    <w:rsid w:val="00014754"/>
    <w:rsid w:val="000202BC"/>
    <w:rsid w:val="000270B1"/>
    <w:rsid w:val="00032A18"/>
    <w:rsid w:val="00036FC9"/>
    <w:rsid w:val="00045243"/>
    <w:rsid w:val="000468C4"/>
    <w:rsid w:val="00053056"/>
    <w:rsid w:val="00056C70"/>
    <w:rsid w:val="000646D5"/>
    <w:rsid w:val="00084C53"/>
    <w:rsid w:val="000915F0"/>
    <w:rsid w:val="000A48FA"/>
    <w:rsid w:val="000A6E23"/>
    <w:rsid w:val="000A7A03"/>
    <w:rsid w:val="000B3969"/>
    <w:rsid w:val="000B6ACC"/>
    <w:rsid w:val="000B7E86"/>
    <w:rsid w:val="000C4F8C"/>
    <w:rsid w:val="000C5732"/>
    <w:rsid w:val="000C609C"/>
    <w:rsid w:val="000E4235"/>
    <w:rsid w:val="000E544C"/>
    <w:rsid w:val="000E6DDC"/>
    <w:rsid w:val="000F423D"/>
    <w:rsid w:val="001061FE"/>
    <w:rsid w:val="00106391"/>
    <w:rsid w:val="001077DB"/>
    <w:rsid w:val="00116327"/>
    <w:rsid w:val="00116448"/>
    <w:rsid w:val="0012544E"/>
    <w:rsid w:val="001263E9"/>
    <w:rsid w:val="001365CA"/>
    <w:rsid w:val="00141292"/>
    <w:rsid w:val="00144468"/>
    <w:rsid w:val="001453E8"/>
    <w:rsid w:val="00167129"/>
    <w:rsid w:val="001779AA"/>
    <w:rsid w:val="0018295E"/>
    <w:rsid w:val="00192FBC"/>
    <w:rsid w:val="001B2D54"/>
    <w:rsid w:val="001C73A5"/>
    <w:rsid w:val="001D21C9"/>
    <w:rsid w:val="001D3CFB"/>
    <w:rsid w:val="001D555A"/>
    <w:rsid w:val="001E2ABE"/>
    <w:rsid w:val="001E2CB1"/>
    <w:rsid w:val="001F7296"/>
    <w:rsid w:val="001F7D98"/>
    <w:rsid w:val="002050CA"/>
    <w:rsid w:val="0021317A"/>
    <w:rsid w:val="002208BB"/>
    <w:rsid w:val="00220FE2"/>
    <w:rsid w:val="0022156D"/>
    <w:rsid w:val="00224A94"/>
    <w:rsid w:val="00230516"/>
    <w:rsid w:val="0023640C"/>
    <w:rsid w:val="002427D3"/>
    <w:rsid w:val="00246941"/>
    <w:rsid w:val="00247829"/>
    <w:rsid w:val="00252A53"/>
    <w:rsid w:val="0026183E"/>
    <w:rsid w:val="00272B31"/>
    <w:rsid w:val="002A2693"/>
    <w:rsid w:val="002D1BCA"/>
    <w:rsid w:val="002D210C"/>
    <w:rsid w:val="002D2D8F"/>
    <w:rsid w:val="00307B1B"/>
    <w:rsid w:val="003178BF"/>
    <w:rsid w:val="00321D51"/>
    <w:rsid w:val="003441C9"/>
    <w:rsid w:val="00345867"/>
    <w:rsid w:val="003636A9"/>
    <w:rsid w:val="00370B6C"/>
    <w:rsid w:val="00386F0C"/>
    <w:rsid w:val="00393E27"/>
    <w:rsid w:val="003A3545"/>
    <w:rsid w:val="003C04B5"/>
    <w:rsid w:val="003C05B3"/>
    <w:rsid w:val="003C1BC2"/>
    <w:rsid w:val="003C2C7C"/>
    <w:rsid w:val="003C5DBA"/>
    <w:rsid w:val="003E456F"/>
    <w:rsid w:val="003F30E2"/>
    <w:rsid w:val="003F3A24"/>
    <w:rsid w:val="003F554C"/>
    <w:rsid w:val="004052E9"/>
    <w:rsid w:val="00433C18"/>
    <w:rsid w:val="0043484F"/>
    <w:rsid w:val="0044099D"/>
    <w:rsid w:val="00450745"/>
    <w:rsid w:val="00453E42"/>
    <w:rsid w:val="00466628"/>
    <w:rsid w:val="00471456"/>
    <w:rsid w:val="004746B9"/>
    <w:rsid w:val="00482A6A"/>
    <w:rsid w:val="00495440"/>
    <w:rsid w:val="004A068F"/>
    <w:rsid w:val="004A3A17"/>
    <w:rsid w:val="004B0FC4"/>
    <w:rsid w:val="004C73AD"/>
    <w:rsid w:val="004D2CFD"/>
    <w:rsid w:val="004E1679"/>
    <w:rsid w:val="004F39F7"/>
    <w:rsid w:val="004F54CC"/>
    <w:rsid w:val="004F666D"/>
    <w:rsid w:val="00502E53"/>
    <w:rsid w:val="00504A1B"/>
    <w:rsid w:val="00506071"/>
    <w:rsid w:val="00521EDF"/>
    <w:rsid w:val="00523E86"/>
    <w:rsid w:val="005262DB"/>
    <w:rsid w:val="00532A72"/>
    <w:rsid w:val="00541F92"/>
    <w:rsid w:val="005427CB"/>
    <w:rsid w:val="00547AF7"/>
    <w:rsid w:val="00552D85"/>
    <w:rsid w:val="00555A8B"/>
    <w:rsid w:val="00556178"/>
    <w:rsid w:val="00561F12"/>
    <w:rsid w:val="0056239F"/>
    <w:rsid w:val="00566039"/>
    <w:rsid w:val="00566F7D"/>
    <w:rsid w:val="00571298"/>
    <w:rsid w:val="00574E64"/>
    <w:rsid w:val="00585E1B"/>
    <w:rsid w:val="005904BF"/>
    <w:rsid w:val="005A6114"/>
    <w:rsid w:val="005B0EB2"/>
    <w:rsid w:val="005C4315"/>
    <w:rsid w:val="005D4C61"/>
    <w:rsid w:val="005D5C90"/>
    <w:rsid w:val="005D6D8D"/>
    <w:rsid w:val="005E40B4"/>
    <w:rsid w:val="005F483A"/>
    <w:rsid w:val="00602E2D"/>
    <w:rsid w:val="006070F8"/>
    <w:rsid w:val="00607958"/>
    <w:rsid w:val="0061100D"/>
    <w:rsid w:val="006202E4"/>
    <w:rsid w:val="006218E0"/>
    <w:rsid w:val="0062717F"/>
    <w:rsid w:val="00630775"/>
    <w:rsid w:val="00630C27"/>
    <w:rsid w:val="00637903"/>
    <w:rsid w:val="00640805"/>
    <w:rsid w:val="006410A0"/>
    <w:rsid w:val="00646B5E"/>
    <w:rsid w:val="0065261B"/>
    <w:rsid w:val="00652E37"/>
    <w:rsid w:val="00663E56"/>
    <w:rsid w:val="00680DB4"/>
    <w:rsid w:val="00692E8A"/>
    <w:rsid w:val="006B2704"/>
    <w:rsid w:val="006B4926"/>
    <w:rsid w:val="006E7B49"/>
    <w:rsid w:val="0070372A"/>
    <w:rsid w:val="00724088"/>
    <w:rsid w:val="0072687C"/>
    <w:rsid w:val="007374C7"/>
    <w:rsid w:val="00740D6A"/>
    <w:rsid w:val="00741931"/>
    <w:rsid w:val="007568FC"/>
    <w:rsid w:val="00772420"/>
    <w:rsid w:val="00793FBC"/>
    <w:rsid w:val="007A3B8E"/>
    <w:rsid w:val="007C01A4"/>
    <w:rsid w:val="007D717C"/>
    <w:rsid w:val="007E2CED"/>
    <w:rsid w:val="007E6496"/>
    <w:rsid w:val="007F143D"/>
    <w:rsid w:val="00802BED"/>
    <w:rsid w:val="008033D8"/>
    <w:rsid w:val="008075A5"/>
    <w:rsid w:val="00817BDD"/>
    <w:rsid w:val="00821640"/>
    <w:rsid w:val="0083145A"/>
    <w:rsid w:val="008479CB"/>
    <w:rsid w:val="00847FE8"/>
    <w:rsid w:val="00851494"/>
    <w:rsid w:val="008600A8"/>
    <w:rsid w:val="0086341C"/>
    <w:rsid w:val="008903A1"/>
    <w:rsid w:val="008955B7"/>
    <w:rsid w:val="00895E42"/>
    <w:rsid w:val="008C57C8"/>
    <w:rsid w:val="008D0511"/>
    <w:rsid w:val="008D5379"/>
    <w:rsid w:val="008F009E"/>
    <w:rsid w:val="008F18F1"/>
    <w:rsid w:val="008F3282"/>
    <w:rsid w:val="008F4810"/>
    <w:rsid w:val="00900443"/>
    <w:rsid w:val="0092472C"/>
    <w:rsid w:val="00932F86"/>
    <w:rsid w:val="00943EFD"/>
    <w:rsid w:val="009543AC"/>
    <w:rsid w:val="0096753A"/>
    <w:rsid w:val="0097743B"/>
    <w:rsid w:val="009827C6"/>
    <w:rsid w:val="009937A8"/>
    <w:rsid w:val="009A63B6"/>
    <w:rsid w:val="009C1CDB"/>
    <w:rsid w:val="009D0791"/>
    <w:rsid w:val="009D4E20"/>
    <w:rsid w:val="009F1529"/>
    <w:rsid w:val="009F6795"/>
    <w:rsid w:val="00A07BB0"/>
    <w:rsid w:val="00A10124"/>
    <w:rsid w:val="00A16856"/>
    <w:rsid w:val="00A17E91"/>
    <w:rsid w:val="00A219B8"/>
    <w:rsid w:val="00A3702F"/>
    <w:rsid w:val="00A428BA"/>
    <w:rsid w:val="00A571CC"/>
    <w:rsid w:val="00A621C9"/>
    <w:rsid w:val="00A641FF"/>
    <w:rsid w:val="00A72856"/>
    <w:rsid w:val="00A75DE4"/>
    <w:rsid w:val="00A76047"/>
    <w:rsid w:val="00A81441"/>
    <w:rsid w:val="00A86E7F"/>
    <w:rsid w:val="00AE6F80"/>
    <w:rsid w:val="00AF582F"/>
    <w:rsid w:val="00B04027"/>
    <w:rsid w:val="00B126E0"/>
    <w:rsid w:val="00B12B14"/>
    <w:rsid w:val="00B13EE0"/>
    <w:rsid w:val="00B210AA"/>
    <w:rsid w:val="00B30889"/>
    <w:rsid w:val="00B30EA6"/>
    <w:rsid w:val="00B32B5F"/>
    <w:rsid w:val="00B348EB"/>
    <w:rsid w:val="00B47CC3"/>
    <w:rsid w:val="00B553A2"/>
    <w:rsid w:val="00B55FD3"/>
    <w:rsid w:val="00B57EC2"/>
    <w:rsid w:val="00B85C0A"/>
    <w:rsid w:val="00B92221"/>
    <w:rsid w:val="00B96E2C"/>
    <w:rsid w:val="00BA4E54"/>
    <w:rsid w:val="00BB6BA8"/>
    <w:rsid w:val="00BC00CC"/>
    <w:rsid w:val="00BC2F04"/>
    <w:rsid w:val="00BC3C40"/>
    <w:rsid w:val="00BC68E0"/>
    <w:rsid w:val="00BD1E12"/>
    <w:rsid w:val="00BE3E30"/>
    <w:rsid w:val="00BF4E2E"/>
    <w:rsid w:val="00BF6BD3"/>
    <w:rsid w:val="00BF7281"/>
    <w:rsid w:val="00C047D6"/>
    <w:rsid w:val="00C13AAE"/>
    <w:rsid w:val="00C24BA4"/>
    <w:rsid w:val="00C25B7A"/>
    <w:rsid w:val="00C45464"/>
    <w:rsid w:val="00C5595C"/>
    <w:rsid w:val="00C64A86"/>
    <w:rsid w:val="00C743D1"/>
    <w:rsid w:val="00C761B5"/>
    <w:rsid w:val="00CC1D63"/>
    <w:rsid w:val="00CC41C5"/>
    <w:rsid w:val="00CC66E9"/>
    <w:rsid w:val="00CD1674"/>
    <w:rsid w:val="00CE14B3"/>
    <w:rsid w:val="00CE4318"/>
    <w:rsid w:val="00CF1AEC"/>
    <w:rsid w:val="00CF7B58"/>
    <w:rsid w:val="00CF7D51"/>
    <w:rsid w:val="00D06861"/>
    <w:rsid w:val="00D109D9"/>
    <w:rsid w:val="00D1148A"/>
    <w:rsid w:val="00D22EF3"/>
    <w:rsid w:val="00D34AA2"/>
    <w:rsid w:val="00D37012"/>
    <w:rsid w:val="00D66A82"/>
    <w:rsid w:val="00D72364"/>
    <w:rsid w:val="00D77581"/>
    <w:rsid w:val="00D81071"/>
    <w:rsid w:val="00DA0622"/>
    <w:rsid w:val="00DA731B"/>
    <w:rsid w:val="00DB04E1"/>
    <w:rsid w:val="00DB61F6"/>
    <w:rsid w:val="00DD13D9"/>
    <w:rsid w:val="00DD2569"/>
    <w:rsid w:val="00DE1633"/>
    <w:rsid w:val="00DE47CA"/>
    <w:rsid w:val="00E155A2"/>
    <w:rsid w:val="00E215B6"/>
    <w:rsid w:val="00E25158"/>
    <w:rsid w:val="00E2573D"/>
    <w:rsid w:val="00E4087D"/>
    <w:rsid w:val="00E433B8"/>
    <w:rsid w:val="00E547E5"/>
    <w:rsid w:val="00E63590"/>
    <w:rsid w:val="00E6397B"/>
    <w:rsid w:val="00E6457D"/>
    <w:rsid w:val="00E65DFB"/>
    <w:rsid w:val="00E7317A"/>
    <w:rsid w:val="00E756FD"/>
    <w:rsid w:val="00E75A8D"/>
    <w:rsid w:val="00E75C47"/>
    <w:rsid w:val="00E82000"/>
    <w:rsid w:val="00E94156"/>
    <w:rsid w:val="00E97836"/>
    <w:rsid w:val="00E97FAF"/>
    <w:rsid w:val="00EA1EE8"/>
    <w:rsid w:val="00EA45F6"/>
    <w:rsid w:val="00EC3C40"/>
    <w:rsid w:val="00EF502B"/>
    <w:rsid w:val="00F11994"/>
    <w:rsid w:val="00F473E1"/>
    <w:rsid w:val="00F5723A"/>
    <w:rsid w:val="00F62839"/>
    <w:rsid w:val="00F64E49"/>
    <w:rsid w:val="00F71B0F"/>
    <w:rsid w:val="00F752B4"/>
    <w:rsid w:val="00F8246D"/>
    <w:rsid w:val="00F90C2D"/>
    <w:rsid w:val="00FC5DDF"/>
    <w:rsid w:val="00FD11E1"/>
    <w:rsid w:val="00FE5030"/>
    <w:rsid w:val="00FF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E440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464"/>
    <w:pPr>
      <w:widowControl w:val="0"/>
      <w:jc w:val="both"/>
    </w:pPr>
    <w:rPr>
      <w:rFonts w:ascii="Times New Roman" w:eastAsia="Times New Roman" w:hAnsi="Times New Roman"/>
      <w:sz w:val="22"/>
      <w:lang w:val="ro-RO" w:eastAsia="ro-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084C5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B96E2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7240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B30889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B30889"/>
  </w:style>
  <w:style w:type="paragraph" w:styleId="Subsol">
    <w:name w:val="footer"/>
    <w:basedOn w:val="Normal"/>
    <w:link w:val="SubsolCaracter"/>
    <w:uiPriority w:val="99"/>
    <w:unhideWhenUsed/>
    <w:rsid w:val="00B30889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B30889"/>
  </w:style>
  <w:style w:type="paragraph" w:styleId="TextnBalon">
    <w:name w:val="Balloon Text"/>
    <w:basedOn w:val="Normal"/>
    <w:link w:val="TextnBalonCaracter"/>
    <w:uiPriority w:val="99"/>
    <w:semiHidden/>
    <w:unhideWhenUsed/>
    <w:rsid w:val="00B30889"/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link w:val="TextnBalon"/>
    <w:uiPriority w:val="99"/>
    <w:semiHidden/>
    <w:rsid w:val="00B30889"/>
    <w:rPr>
      <w:rFonts w:ascii="Tahoma" w:hAnsi="Tahoma" w:cs="Tahoma"/>
      <w:sz w:val="16"/>
      <w:szCs w:val="16"/>
    </w:rPr>
  </w:style>
  <w:style w:type="paragraph" w:styleId="Corptext">
    <w:name w:val="Body Text"/>
    <w:basedOn w:val="Normal"/>
    <w:link w:val="CorptextCaracter"/>
    <w:rsid w:val="00C45464"/>
    <w:pPr>
      <w:spacing w:line="360" w:lineRule="auto"/>
    </w:pPr>
  </w:style>
  <w:style w:type="character" w:customStyle="1" w:styleId="CorptextCaracter">
    <w:name w:val="Corp text Caracter"/>
    <w:basedOn w:val="Fontdeparagrafimplicit"/>
    <w:link w:val="Corptext"/>
    <w:rsid w:val="00C45464"/>
    <w:rPr>
      <w:rFonts w:ascii="Times New Roman" w:eastAsia="Times New Roman" w:hAnsi="Times New Roman"/>
      <w:sz w:val="22"/>
      <w:lang w:val="ro-RO" w:eastAsia="ro-RO"/>
    </w:rPr>
  </w:style>
  <w:style w:type="paragraph" w:styleId="NormalWeb">
    <w:name w:val="Normal (Web)"/>
    <w:basedOn w:val="Normal"/>
    <w:uiPriority w:val="99"/>
    <w:rsid w:val="003C05B3"/>
    <w:pPr>
      <w:widowControl/>
      <w:spacing w:before="100" w:beforeAutospacing="1" w:after="100" w:afterAutospacing="1"/>
      <w:jc w:val="left"/>
    </w:pPr>
    <w:rPr>
      <w:sz w:val="24"/>
      <w:szCs w:val="24"/>
      <w:lang w:val="en-US" w:eastAsia="en-US"/>
    </w:rPr>
  </w:style>
  <w:style w:type="character" w:styleId="Robust">
    <w:name w:val="Strong"/>
    <w:basedOn w:val="Fontdeparagrafimplicit"/>
    <w:uiPriority w:val="22"/>
    <w:qFormat/>
    <w:rsid w:val="003C05B3"/>
    <w:rPr>
      <w:b/>
      <w:bCs/>
    </w:rPr>
  </w:style>
  <w:style w:type="paragraph" w:styleId="Listparagraf">
    <w:name w:val="List Paragraph"/>
    <w:basedOn w:val="Normal"/>
    <w:uiPriority w:val="34"/>
    <w:qFormat/>
    <w:rsid w:val="008C57C8"/>
    <w:pPr>
      <w:ind w:left="720"/>
      <w:contextualSpacing/>
    </w:pPr>
  </w:style>
  <w:style w:type="character" w:customStyle="1" w:styleId="Titlu1Caracter">
    <w:name w:val="Titlu 1 Caracter"/>
    <w:basedOn w:val="Fontdeparagrafimplicit"/>
    <w:link w:val="Titlu1"/>
    <w:uiPriority w:val="9"/>
    <w:rsid w:val="00084C5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 w:eastAsia="ro-RO"/>
    </w:rPr>
  </w:style>
  <w:style w:type="paragraph" w:styleId="Titlucuprins">
    <w:name w:val="TOC Heading"/>
    <w:basedOn w:val="Titlu1"/>
    <w:next w:val="Normal"/>
    <w:uiPriority w:val="39"/>
    <w:unhideWhenUsed/>
    <w:qFormat/>
    <w:rsid w:val="00084C53"/>
    <w:pPr>
      <w:widowControl/>
      <w:spacing w:line="259" w:lineRule="auto"/>
      <w:jc w:val="left"/>
      <w:outlineLvl w:val="9"/>
    </w:pPr>
    <w:rPr>
      <w:lang w:val="en-US" w:eastAsia="en-US"/>
    </w:rPr>
  </w:style>
  <w:style w:type="paragraph" w:styleId="Cuprins2">
    <w:name w:val="toc 2"/>
    <w:basedOn w:val="Normal"/>
    <w:next w:val="Normal"/>
    <w:autoRedefine/>
    <w:uiPriority w:val="39"/>
    <w:unhideWhenUsed/>
    <w:rsid w:val="00084C53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szCs w:val="22"/>
      <w:lang w:val="en-US" w:eastAsia="en-US"/>
    </w:rPr>
  </w:style>
  <w:style w:type="paragraph" w:styleId="Cuprins1">
    <w:name w:val="toc 1"/>
    <w:basedOn w:val="Normal"/>
    <w:next w:val="Normal"/>
    <w:autoRedefine/>
    <w:uiPriority w:val="39"/>
    <w:unhideWhenUsed/>
    <w:rsid w:val="00084C53"/>
    <w:pPr>
      <w:widowControl/>
      <w:spacing w:after="100" w:line="259" w:lineRule="auto"/>
      <w:jc w:val="left"/>
    </w:pPr>
    <w:rPr>
      <w:rFonts w:asciiTheme="minorHAnsi" w:eastAsiaTheme="minorEastAsia" w:hAnsiTheme="minorHAnsi"/>
      <w:szCs w:val="22"/>
      <w:lang w:val="en-US" w:eastAsia="en-US"/>
    </w:rPr>
  </w:style>
  <w:style w:type="paragraph" w:styleId="Cuprins3">
    <w:name w:val="toc 3"/>
    <w:basedOn w:val="Normal"/>
    <w:next w:val="Normal"/>
    <w:autoRedefine/>
    <w:uiPriority w:val="39"/>
    <w:unhideWhenUsed/>
    <w:rsid w:val="00084C53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szCs w:val="22"/>
      <w:lang w:val="en-US" w:eastAsia="en-US"/>
    </w:rPr>
  </w:style>
  <w:style w:type="character" w:styleId="Textsubstituent">
    <w:name w:val="Placeholder Text"/>
    <w:basedOn w:val="Fontdeparagrafimplicit"/>
    <w:uiPriority w:val="99"/>
    <w:semiHidden/>
    <w:rsid w:val="00523E86"/>
    <w:rPr>
      <w:color w:val="666666"/>
    </w:rPr>
  </w:style>
  <w:style w:type="table" w:styleId="GrilTabel">
    <w:name w:val="Table Grid"/>
    <w:basedOn w:val="TabelNormal"/>
    <w:uiPriority w:val="59"/>
    <w:rsid w:val="007374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">
    <w:name w:val="caption"/>
    <w:basedOn w:val="Normal"/>
    <w:next w:val="Normal"/>
    <w:uiPriority w:val="35"/>
    <w:unhideWhenUsed/>
    <w:qFormat/>
    <w:rsid w:val="00224A94"/>
    <w:pPr>
      <w:spacing w:after="200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Fontdeparagrafimplicit"/>
    <w:uiPriority w:val="99"/>
    <w:unhideWhenUsed/>
    <w:rsid w:val="003F30E2"/>
    <w:rPr>
      <w:color w:val="467886" w:themeColor="hyperlink"/>
      <w:u w:val="single"/>
    </w:rPr>
  </w:style>
  <w:style w:type="paragraph" w:styleId="Titlu">
    <w:name w:val="Title"/>
    <w:basedOn w:val="Normal"/>
    <w:next w:val="Normal"/>
    <w:link w:val="TitluCaracter"/>
    <w:uiPriority w:val="10"/>
    <w:qFormat/>
    <w:rsid w:val="00E756F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756FD"/>
    <w:rPr>
      <w:rFonts w:asciiTheme="majorHAnsi" w:eastAsiaTheme="majorEastAsia" w:hAnsiTheme="majorHAnsi" w:cstheme="majorBidi"/>
      <w:spacing w:val="-10"/>
      <w:kern w:val="28"/>
      <w:sz w:val="56"/>
      <w:szCs w:val="56"/>
      <w:lang w:val="ro-RO" w:eastAsia="ro-RO"/>
    </w:rPr>
  </w:style>
  <w:style w:type="character" w:customStyle="1" w:styleId="Titlu2Caracter">
    <w:name w:val="Titlu 2 Caracter"/>
    <w:basedOn w:val="Fontdeparagrafimplicit"/>
    <w:link w:val="Titlu2"/>
    <w:uiPriority w:val="9"/>
    <w:rsid w:val="00B96E2C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ro-RO" w:eastAsia="ro-RO"/>
    </w:rPr>
  </w:style>
  <w:style w:type="character" w:customStyle="1" w:styleId="Titlu3Caracter">
    <w:name w:val="Titlu 3 Caracter"/>
    <w:basedOn w:val="Fontdeparagrafimplicit"/>
    <w:link w:val="Titlu3"/>
    <w:uiPriority w:val="9"/>
    <w:rsid w:val="00724088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val="ro-RO" w:eastAsia="ro-RO"/>
    </w:rPr>
  </w:style>
  <w:style w:type="paragraph" w:styleId="Tabeldefiguri">
    <w:name w:val="table of figures"/>
    <w:basedOn w:val="Normal"/>
    <w:next w:val="Normal"/>
    <w:uiPriority w:val="99"/>
    <w:unhideWhenUsed/>
    <w:rsid w:val="005427CB"/>
  </w:style>
  <w:style w:type="paragraph" w:styleId="Bibliografie">
    <w:name w:val="Bibliography"/>
    <w:basedOn w:val="Normal"/>
    <w:next w:val="Normal"/>
    <w:uiPriority w:val="37"/>
    <w:unhideWhenUsed/>
    <w:rsid w:val="00B32B5F"/>
  </w:style>
  <w:style w:type="character" w:styleId="CodHTML">
    <w:name w:val="HTML Code"/>
    <w:basedOn w:val="Fontdeparagrafimplicit"/>
    <w:uiPriority w:val="99"/>
    <w:semiHidden/>
    <w:unhideWhenUsed/>
    <w:rsid w:val="00307B1B"/>
    <w:rPr>
      <w:rFonts w:ascii="Courier New" w:eastAsia="Times New Roman" w:hAnsi="Courier New" w:cs="Courier New"/>
      <w:sz w:val="20"/>
      <w:szCs w:val="20"/>
    </w:rPr>
  </w:style>
  <w:style w:type="paragraph" w:styleId="PreformatatHTML">
    <w:name w:val="HTML Preformatted"/>
    <w:basedOn w:val="Normal"/>
    <w:link w:val="PreformatatHTMLCaracter"/>
    <w:uiPriority w:val="99"/>
    <w:semiHidden/>
    <w:unhideWhenUsed/>
    <w:rsid w:val="00585E1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sid w:val="00585E1B"/>
    <w:rPr>
      <w:rFonts w:ascii="Courier New" w:eastAsia="Times New Roman" w:hAnsi="Courier New" w:cs="Courier New"/>
      <w:lang w:val="ro-RO" w:eastAsia="ro-RO"/>
    </w:rPr>
  </w:style>
  <w:style w:type="character" w:customStyle="1" w:styleId="hljs-number">
    <w:name w:val="hljs-number"/>
    <w:basedOn w:val="Fontdeparagrafimplicit"/>
    <w:rsid w:val="00585E1B"/>
  </w:style>
  <w:style w:type="character" w:customStyle="1" w:styleId="hljs-builtin">
    <w:name w:val="hljs-built_in"/>
    <w:basedOn w:val="Fontdeparagrafimplicit"/>
    <w:rsid w:val="00466628"/>
  </w:style>
  <w:style w:type="character" w:customStyle="1" w:styleId="hljs-string">
    <w:name w:val="hljs-string"/>
    <w:basedOn w:val="Fontdeparagrafimplicit"/>
    <w:rsid w:val="0046662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464"/>
    <w:pPr>
      <w:widowControl w:val="0"/>
      <w:jc w:val="both"/>
    </w:pPr>
    <w:rPr>
      <w:rFonts w:ascii="Times New Roman" w:eastAsia="Times New Roman" w:hAnsi="Times New Roman"/>
      <w:sz w:val="22"/>
      <w:lang w:val="ro-RO" w:eastAsia="ro-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084C5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B96E2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7240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B30889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B30889"/>
  </w:style>
  <w:style w:type="paragraph" w:styleId="Subsol">
    <w:name w:val="footer"/>
    <w:basedOn w:val="Normal"/>
    <w:link w:val="SubsolCaracter"/>
    <w:uiPriority w:val="99"/>
    <w:unhideWhenUsed/>
    <w:rsid w:val="00B30889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B30889"/>
  </w:style>
  <w:style w:type="paragraph" w:styleId="TextnBalon">
    <w:name w:val="Balloon Text"/>
    <w:basedOn w:val="Normal"/>
    <w:link w:val="TextnBalonCaracter"/>
    <w:uiPriority w:val="99"/>
    <w:semiHidden/>
    <w:unhideWhenUsed/>
    <w:rsid w:val="00B30889"/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link w:val="TextnBalon"/>
    <w:uiPriority w:val="99"/>
    <w:semiHidden/>
    <w:rsid w:val="00B30889"/>
    <w:rPr>
      <w:rFonts w:ascii="Tahoma" w:hAnsi="Tahoma" w:cs="Tahoma"/>
      <w:sz w:val="16"/>
      <w:szCs w:val="16"/>
    </w:rPr>
  </w:style>
  <w:style w:type="paragraph" w:styleId="Corptext">
    <w:name w:val="Body Text"/>
    <w:basedOn w:val="Normal"/>
    <w:link w:val="CorptextCaracter"/>
    <w:rsid w:val="00C45464"/>
    <w:pPr>
      <w:spacing w:line="360" w:lineRule="auto"/>
    </w:pPr>
  </w:style>
  <w:style w:type="character" w:customStyle="1" w:styleId="CorptextCaracter">
    <w:name w:val="Corp text Caracter"/>
    <w:basedOn w:val="Fontdeparagrafimplicit"/>
    <w:link w:val="Corptext"/>
    <w:rsid w:val="00C45464"/>
    <w:rPr>
      <w:rFonts w:ascii="Times New Roman" w:eastAsia="Times New Roman" w:hAnsi="Times New Roman"/>
      <w:sz w:val="22"/>
      <w:lang w:val="ro-RO" w:eastAsia="ro-RO"/>
    </w:rPr>
  </w:style>
  <w:style w:type="paragraph" w:styleId="NormalWeb">
    <w:name w:val="Normal (Web)"/>
    <w:basedOn w:val="Normal"/>
    <w:uiPriority w:val="99"/>
    <w:rsid w:val="003C05B3"/>
    <w:pPr>
      <w:widowControl/>
      <w:spacing w:before="100" w:beforeAutospacing="1" w:after="100" w:afterAutospacing="1"/>
      <w:jc w:val="left"/>
    </w:pPr>
    <w:rPr>
      <w:sz w:val="24"/>
      <w:szCs w:val="24"/>
      <w:lang w:val="en-US" w:eastAsia="en-US"/>
    </w:rPr>
  </w:style>
  <w:style w:type="character" w:styleId="Robust">
    <w:name w:val="Strong"/>
    <w:basedOn w:val="Fontdeparagrafimplicit"/>
    <w:uiPriority w:val="22"/>
    <w:qFormat/>
    <w:rsid w:val="003C05B3"/>
    <w:rPr>
      <w:b/>
      <w:bCs/>
    </w:rPr>
  </w:style>
  <w:style w:type="paragraph" w:styleId="Listparagraf">
    <w:name w:val="List Paragraph"/>
    <w:basedOn w:val="Normal"/>
    <w:uiPriority w:val="34"/>
    <w:qFormat/>
    <w:rsid w:val="008C57C8"/>
    <w:pPr>
      <w:ind w:left="720"/>
      <w:contextualSpacing/>
    </w:pPr>
  </w:style>
  <w:style w:type="character" w:customStyle="1" w:styleId="Titlu1Caracter">
    <w:name w:val="Titlu 1 Caracter"/>
    <w:basedOn w:val="Fontdeparagrafimplicit"/>
    <w:link w:val="Titlu1"/>
    <w:uiPriority w:val="9"/>
    <w:rsid w:val="00084C5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 w:eastAsia="ro-RO"/>
    </w:rPr>
  </w:style>
  <w:style w:type="paragraph" w:styleId="Titlucuprins">
    <w:name w:val="TOC Heading"/>
    <w:basedOn w:val="Titlu1"/>
    <w:next w:val="Normal"/>
    <w:uiPriority w:val="39"/>
    <w:unhideWhenUsed/>
    <w:qFormat/>
    <w:rsid w:val="00084C53"/>
    <w:pPr>
      <w:widowControl/>
      <w:spacing w:line="259" w:lineRule="auto"/>
      <w:jc w:val="left"/>
      <w:outlineLvl w:val="9"/>
    </w:pPr>
    <w:rPr>
      <w:lang w:val="en-US" w:eastAsia="en-US"/>
    </w:rPr>
  </w:style>
  <w:style w:type="paragraph" w:styleId="Cuprins2">
    <w:name w:val="toc 2"/>
    <w:basedOn w:val="Normal"/>
    <w:next w:val="Normal"/>
    <w:autoRedefine/>
    <w:uiPriority w:val="39"/>
    <w:unhideWhenUsed/>
    <w:rsid w:val="00084C53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szCs w:val="22"/>
      <w:lang w:val="en-US" w:eastAsia="en-US"/>
    </w:rPr>
  </w:style>
  <w:style w:type="paragraph" w:styleId="Cuprins1">
    <w:name w:val="toc 1"/>
    <w:basedOn w:val="Normal"/>
    <w:next w:val="Normal"/>
    <w:autoRedefine/>
    <w:uiPriority w:val="39"/>
    <w:unhideWhenUsed/>
    <w:rsid w:val="00084C53"/>
    <w:pPr>
      <w:widowControl/>
      <w:spacing w:after="100" w:line="259" w:lineRule="auto"/>
      <w:jc w:val="left"/>
    </w:pPr>
    <w:rPr>
      <w:rFonts w:asciiTheme="minorHAnsi" w:eastAsiaTheme="minorEastAsia" w:hAnsiTheme="minorHAnsi"/>
      <w:szCs w:val="22"/>
      <w:lang w:val="en-US" w:eastAsia="en-US"/>
    </w:rPr>
  </w:style>
  <w:style w:type="paragraph" w:styleId="Cuprins3">
    <w:name w:val="toc 3"/>
    <w:basedOn w:val="Normal"/>
    <w:next w:val="Normal"/>
    <w:autoRedefine/>
    <w:uiPriority w:val="39"/>
    <w:unhideWhenUsed/>
    <w:rsid w:val="00084C53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szCs w:val="22"/>
      <w:lang w:val="en-US" w:eastAsia="en-US"/>
    </w:rPr>
  </w:style>
  <w:style w:type="character" w:styleId="Textsubstituent">
    <w:name w:val="Placeholder Text"/>
    <w:basedOn w:val="Fontdeparagrafimplicit"/>
    <w:uiPriority w:val="99"/>
    <w:semiHidden/>
    <w:rsid w:val="00523E86"/>
    <w:rPr>
      <w:color w:val="666666"/>
    </w:rPr>
  </w:style>
  <w:style w:type="table" w:styleId="GrilTabel">
    <w:name w:val="Table Grid"/>
    <w:basedOn w:val="TabelNormal"/>
    <w:uiPriority w:val="59"/>
    <w:rsid w:val="007374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">
    <w:name w:val="caption"/>
    <w:basedOn w:val="Normal"/>
    <w:next w:val="Normal"/>
    <w:uiPriority w:val="35"/>
    <w:unhideWhenUsed/>
    <w:qFormat/>
    <w:rsid w:val="00224A94"/>
    <w:pPr>
      <w:spacing w:after="200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Fontdeparagrafimplicit"/>
    <w:uiPriority w:val="99"/>
    <w:unhideWhenUsed/>
    <w:rsid w:val="003F30E2"/>
    <w:rPr>
      <w:color w:val="467886" w:themeColor="hyperlink"/>
      <w:u w:val="single"/>
    </w:rPr>
  </w:style>
  <w:style w:type="paragraph" w:styleId="Titlu">
    <w:name w:val="Title"/>
    <w:basedOn w:val="Normal"/>
    <w:next w:val="Normal"/>
    <w:link w:val="TitluCaracter"/>
    <w:uiPriority w:val="10"/>
    <w:qFormat/>
    <w:rsid w:val="00E756F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756FD"/>
    <w:rPr>
      <w:rFonts w:asciiTheme="majorHAnsi" w:eastAsiaTheme="majorEastAsia" w:hAnsiTheme="majorHAnsi" w:cstheme="majorBidi"/>
      <w:spacing w:val="-10"/>
      <w:kern w:val="28"/>
      <w:sz w:val="56"/>
      <w:szCs w:val="56"/>
      <w:lang w:val="ro-RO" w:eastAsia="ro-RO"/>
    </w:rPr>
  </w:style>
  <w:style w:type="character" w:customStyle="1" w:styleId="Titlu2Caracter">
    <w:name w:val="Titlu 2 Caracter"/>
    <w:basedOn w:val="Fontdeparagrafimplicit"/>
    <w:link w:val="Titlu2"/>
    <w:uiPriority w:val="9"/>
    <w:rsid w:val="00B96E2C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ro-RO" w:eastAsia="ro-RO"/>
    </w:rPr>
  </w:style>
  <w:style w:type="character" w:customStyle="1" w:styleId="Titlu3Caracter">
    <w:name w:val="Titlu 3 Caracter"/>
    <w:basedOn w:val="Fontdeparagrafimplicit"/>
    <w:link w:val="Titlu3"/>
    <w:uiPriority w:val="9"/>
    <w:rsid w:val="00724088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val="ro-RO" w:eastAsia="ro-RO"/>
    </w:rPr>
  </w:style>
  <w:style w:type="paragraph" w:styleId="Tabeldefiguri">
    <w:name w:val="table of figures"/>
    <w:basedOn w:val="Normal"/>
    <w:next w:val="Normal"/>
    <w:uiPriority w:val="99"/>
    <w:unhideWhenUsed/>
    <w:rsid w:val="005427CB"/>
  </w:style>
  <w:style w:type="paragraph" w:styleId="Bibliografie">
    <w:name w:val="Bibliography"/>
    <w:basedOn w:val="Normal"/>
    <w:next w:val="Normal"/>
    <w:uiPriority w:val="37"/>
    <w:unhideWhenUsed/>
    <w:rsid w:val="00B32B5F"/>
  </w:style>
  <w:style w:type="character" w:styleId="CodHTML">
    <w:name w:val="HTML Code"/>
    <w:basedOn w:val="Fontdeparagrafimplicit"/>
    <w:uiPriority w:val="99"/>
    <w:semiHidden/>
    <w:unhideWhenUsed/>
    <w:rsid w:val="00307B1B"/>
    <w:rPr>
      <w:rFonts w:ascii="Courier New" w:eastAsia="Times New Roman" w:hAnsi="Courier New" w:cs="Courier New"/>
      <w:sz w:val="20"/>
      <w:szCs w:val="20"/>
    </w:rPr>
  </w:style>
  <w:style w:type="paragraph" w:styleId="PreformatatHTML">
    <w:name w:val="HTML Preformatted"/>
    <w:basedOn w:val="Normal"/>
    <w:link w:val="PreformatatHTMLCaracter"/>
    <w:uiPriority w:val="99"/>
    <w:semiHidden/>
    <w:unhideWhenUsed/>
    <w:rsid w:val="00585E1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sid w:val="00585E1B"/>
    <w:rPr>
      <w:rFonts w:ascii="Courier New" w:eastAsia="Times New Roman" w:hAnsi="Courier New" w:cs="Courier New"/>
      <w:lang w:val="ro-RO" w:eastAsia="ro-RO"/>
    </w:rPr>
  </w:style>
  <w:style w:type="character" w:customStyle="1" w:styleId="hljs-number">
    <w:name w:val="hljs-number"/>
    <w:basedOn w:val="Fontdeparagrafimplicit"/>
    <w:rsid w:val="00585E1B"/>
  </w:style>
  <w:style w:type="character" w:customStyle="1" w:styleId="hljs-builtin">
    <w:name w:val="hljs-built_in"/>
    <w:basedOn w:val="Fontdeparagrafimplicit"/>
    <w:rsid w:val="00466628"/>
  </w:style>
  <w:style w:type="character" w:customStyle="1" w:styleId="hljs-string">
    <w:name w:val="hljs-string"/>
    <w:basedOn w:val="Fontdeparagrafimplicit"/>
    <w:rsid w:val="00466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1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2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2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8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1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518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9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55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0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53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2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72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21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14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7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8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22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05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92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8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36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4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1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60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3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8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8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1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0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0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1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9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3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7" Type="http://schemas.microsoft.com/office/2007/relationships/stylesWithEffects" Target="stylesWithEffects.xml"/><Relationship Id="rId71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61" Type="http://schemas.openxmlformats.org/officeDocument/2006/relationships/image" Target="media/image50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footer" Target="footer1.xml"/><Relationship Id="rId8" Type="http://schemas.openxmlformats.org/officeDocument/2006/relationships/settings" Target="settings.xml"/><Relationship Id="rId51" Type="http://schemas.openxmlformats.org/officeDocument/2006/relationships/image" Target="media/image40.png"/><Relationship Id="rId72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1.jpe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9.jpe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abiHard\Facultate\IdentitateVizuala_Prezentari_IstoricETTI\IdentitateVizuala\Template%20A4%20ETTI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6E60E064D09C4482629E9267DC5E1B" ma:contentTypeVersion="14" ma:contentTypeDescription="Creați un document nou." ma:contentTypeScope="" ma:versionID="6d9159ded76c1c4032d238977ae6c299">
  <xsd:schema xmlns:xsd="http://www.w3.org/2001/XMLSchema" xmlns:xs="http://www.w3.org/2001/XMLSchema" xmlns:p="http://schemas.microsoft.com/office/2006/metadata/properties" xmlns:ns2="88249c6f-cdf2-4d9e-93ae-b395906bb34c" xmlns:ns3="a1d644f8-8132-45b4-a55a-5f1c73905d67" targetNamespace="http://schemas.microsoft.com/office/2006/metadata/properties" ma:root="true" ma:fieldsID="46d192511783134d59e70a307d498833" ns2:_="" ns3:_="">
    <xsd:import namespace="88249c6f-cdf2-4d9e-93ae-b395906bb34c"/>
    <xsd:import namespace="a1d644f8-8132-45b4-a55a-5f1c73905d6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49c6f-cdf2-4d9e-93ae-b395906bb34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Etichete imagine" ma:readOnly="false" ma:fieldId="{5cf76f15-5ced-4ddc-b409-7134ff3c332f}" ma:taxonomyMulti="true" ma:sspId="a4a520e9-238f-4391-a566-21dd424747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d644f8-8132-45b4-a55a-5f1c73905d67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d8e448e-1815-4b17-be7f-e0e37820a175}" ma:internalName="TaxCatchAll" ma:showField="CatchAllData" ma:web="a1d644f8-8132-45b4-a55a-5f1c73905d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1d644f8-8132-45b4-a55a-5f1c73905d67" xsi:nil="true"/>
    <lcf76f155ced4ddcb4097134ff3c332f xmlns="88249c6f-cdf2-4d9e-93ae-b395906bb34c">
      <Terms xmlns="http://schemas.microsoft.com/office/infopath/2007/PartnerControls"/>
    </lcf76f155ced4ddcb4097134ff3c332f>
    <ReferenceId xmlns="88249c6f-cdf2-4d9e-93ae-b395906bb34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Dan12</b:Tag>
    <b:SourceType>Book</b:SourceType>
    <b:Guid>{06924D31-219B-4037-B05C-2F5ED5E51740}</b:Guid>
    <b:Author>
      <b:Author>
        <b:NameList>
          <b:Person>
            <b:Last>Ghergut</b:Last>
            <b:First>Dan</b:First>
            <b:Middle>Ion</b:Middle>
          </b:Person>
        </b:NameList>
      </b:Author>
    </b:Author>
    <b:Title>Bazele Statisticii</b:Title>
    <b:Year>2012</b:Year>
    <b:City>Bucuresti </b:City>
    <b:RefOrder>1</b:RefOrder>
  </b:Source>
  <b:Source>
    <b:Tag>Ken48</b:Tag>
    <b:SourceType>Book</b:SourceType>
    <b:Guid>{71284851-9F91-4BDC-A60A-0B72C3E99794}</b:Guid>
    <b:Author>
      <b:Author>
        <b:NameList>
          <b:Person>
            <b:Last>Kendall</b:Last>
            <b:First>M.G</b:First>
          </b:Person>
        </b:NameList>
      </b:Author>
    </b:Author>
    <b:Title>Rank Correlation Methods</b:Title>
    <b:Year>1948</b:Year>
    <b:City>London</b:City>
    <b:RefOrder>2</b:RefOrder>
  </b:Source>
</b:Sources>
</file>

<file path=customXml/itemProps1.xml><?xml version="1.0" encoding="utf-8"?>
<ds:datastoreItem xmlns:ds="http://schemas.openxmlformats.org/officeDocument/2006/customXml" ds:itemID="{C0C29447-583B-483B-B2DF-D428219D83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249c6f-cdf2-4d9e-93ae-b395906bb34c"/>
    <ds:schemaRef ds:uri="a1d644f8-8132-45b4-a55a-5f1c73905d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3E8949-84EF-441F-988F-06FE53D7ACBD}">
  <ds:schemaRefs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a1d644f8-8132-45b4-a55a-5f1c73905d67"/>
    <ds:schemaRef ds:uri="http://purl.org/dc/elements/1.1/"/>
    <ds:schemaRef ds:uri="88249c6f-cdf2-4d9e-93ae-b395906bb34c"/>
    <ds:schemaRef ds:uri="http://schemas.microsoft.com/office/2006/metadata/properties"/>
    <ds:schemaRef ds:uri="http://purl.org/dc/terms/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920B4D90-F92F-49B0-93FB-6C2C979ADA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B7161F5-0B18-45C1-ABD8-832F06785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A4 ETTI.dot</Template>
  <TotalTime>2</TotalTime>
  <Pages>27</Pages>
  <Words>1959</Words>
  <Characters>11368</Characters>
  <Application>Microsoft Office Word</Application>
  <DocSecurity>0</DocSecurity>
  <Lines>94</Lines>
  <Paragraphs>26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Gbr</dc:creator>
  <cp:lastModifiedBy>Windows User</cp:lastModifiedBy>
  <cp:revision>2</cp:revision>
  <cp:lastPrinted>2025-05-21T20:10:00Z</cp:lastPrinted>
  <dcterms:created xsi:type="dcterms:W3CDTF">2026-06-17T23:29:00Z</dcterms:created>
  <dcterms:modified xsi:type="dcterms:W3CDTF">2026-06-17T23:29:00Z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2024-04-04T07:06:17Z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41af293e-23e9-48f3-8811-7bcc3ef0a93a</vt:lpwstr>
  </property>
  <property fmtid="{D5CDD505-2E9C-101B-9397-08002B2CF9AE}" pid="8" name="MSIP_Label_5b58b62f-6f94-46bd-8089-18e64b0a9abb_ContentBits">
    <vt:lpwstr>0</vt:lpwstr>
  </property>
  <property fmtid="{D5CDD505-2E9C-101B-9397-08002B2CF9AE}" pid="9" name="ContentTypeId">
    <vt:lpwstr>0x010100E46E60E064D09C4482629E9267DC5E1B</vt:lpwstr>
  </property>
</Properties>
</file>